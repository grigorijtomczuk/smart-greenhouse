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B77E7D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B77E7D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B77E7D">
              <w:rPr>
                <w:lang w:val="en-US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77E7D" w:rsidRDefault="00B77E7D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Д. О. </w:t>
            </w:r>
            <w:r w:rsidRPr="00B77E7D">
              <w:t>Шевяков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953742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696DD0">
              <w:rPr>
                <w:lang w:val="en-US"/>
              </w:rPr>
              <w:t xml:space="preserve"> </w:t>
            </w:r>
            <w:r w:rsidR="00696DD0">
              <w:t xml:space="preserve">№ </w:t>
            </w:r>
            <w:r w:rsidR="00953742">
              <w:rPr>
                <w:lang w:val="en-US"/>
              </w:rPr>
              <w:t>8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B77E7D" w:rsidRDefault="002830CE" w:rsidP="002830CE">
            <w:pPr>
              <w:pStyle w:val="Heading1"/>
              <w:spacing w:before="720" w:after="720"/>
              <w:rPr>
                <w:b w:val="0"/>
                <w:szCs w:val="32"/>
              </w:rPr>
            </w:pPr>
            <w:r w:rsidRPr="002830CE">
              <w:rPr>
                <w:b w:val="0"/>
                <w:szCs w:val="32"/>
              </w:rPr>
              <w:t>МОДУЛЬ АНАЛИЗА ДАННЫХ В СИСТЕМАХ</w:t>
            </w:r>
            <w:r w:rsidRPr="00953742">
              <w:rPr>
                <w:b w:val="0"/>
                <w:szCs w:val="32"/>
              </w:rPr>
              <w:t xml:space="preserve"> </w:t>
            </w:r>
            <w:r w:rsidRPr="002830CE">
              <w:rPr>
                <w:b w:val="0"/>
                <w:szCs w:val="32"/>
              </w:rPr>
              <w:t>ИНТЕРНЕТА ВЕЩЕЙ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B77E7D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B77E7D">
              <w:rPr>
                <w:sz w:val="28"/>
                <w:szCs w:val="28"/>
                <w:lang w:val="ru-RU"/>
              </w:rPr>
              <w:t>ИНТЕРНЕТ ВЕЩЕЙ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6B0CD4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Pr="00C72183" w:rsidRDefault="00B76DDA" w:rsidP="00C72183">
      <w:pPr>
        <w:pStyle w:val="DIV1"/>
      </w:pPr>
      <w:r>
        <w:lastRenderedPageBreak/>
        <w:t>Цель работы</w:t>
      </w:r>
    </w:p>
    <w:p w:rsidR="00C72183" w:rsidRDefault="00695497" w:rsidP="00F248C2">
      <w:pPr>
        <w:pStyle w:val="MAINTEXT1"/>
      </w:pPr>
      <w:r>
        <w:t xml:space="preserve">Цель работы: </w:t>
      </w:r>
      <w:r w:rsidR="00F248C2">
        <w:t>приобретение навыков анализа данных в системах интернета вещей.</w:t>
      </w:r>
    </w:p>
    <w:p w:rsidR="00B76DDA" w:rsidRPr="00C72183" w:rsidRDefault="00B76DDA" w:rsidP="00B76DDA">
      <w:pPr>
        <w:pStyle w:val="DIV1"/>
      </w:pPr>
      <w:r>
        <w:t>Задание</w:t>
      </w:r>
    </w:p>
    <w:p w:rsidR="00B76DDA" w:rsidRDefault="00375ACA" w:rsidP="00375ACA">
      <w:pPr>
        <w:pStyle w:val="MAINTEXT1"/>
      </w:pPr>
      <w:r>
        <w:t>Создать систему анализа данных, хранящихся в базе. Система</w:t>
      </w:r>
      <w:r w:rsidRPr="00375ACA">
        <w:t xml:space="preserve"> </w:t>
      </w:r>
      <w:r>
        <w:t>должна рассчитывать, как минимум две различных характеристики, например среднее и максимальное значение.</w:t>
      </w:r>
    </w:p>
    <w:p w:rsidR="00F66F53" w:rsidRPr="00F66F53" w:rsidRDefault="00F66F53" w:rsidP="00B76DDA">
      <w:pPr>
        <w:pStyle w:val="MAINTEXT1"/>
      </w:pPr>
      <w:r>
        <w:t>Вариант задания: «Умная теплица».</w:t>
      </w:r>
    </w:p>
    <w:p w:rsidR="00B76DDA" w:rsidRDefault="00B76DDA" w:rsidP="00B76DDA">
      <w:pPr>
        <w:pStyle w:val="DIV1"/>
      </w:pPr>
      <w:r>
        <w:t>Ход выполнения</w:t>
      </w:r>
    </w:p>
    <w:p w:rsidR="00496C18" w:rsidRDefault="00496C18" w:rsidP="00496C18">
      <w:pPr>
        <w:pStyle w:val="MAINTEXT1"/>
      </w:pPr>
      <w:r>
        <w:t>В ходе выполнения лабораторной работы была подготовлена система анализа данных, хранящихся в базе данных MongoDB. Было организовано получение записей из коллекции с показаниями датчиков с использованием метода find, возвращающего курсор (итерируемую последовательность документов). Далее из каждого документа</w:t>
      </w:r>
      <w:r w:rsidR="00B73B17" w:rsidRPr="00B73B17">
        <w:t xml:space="preserve"> </w:t>
      </w:r>
      <w:r w:rsidR="00B73B17">
        <w:t>извлекается</w:t>
      </w:r>
      <w:r>
        <w:t xml:space="preserve"> поле измеренного значения по ключу value, после чего </w:t>
      </w:r>
      <w:r w:rsidR="00D36213">
        <w:t xml:space="preserve">формируется </w:t>
      </w:r>
      <w:r>
        <w:t xml:space="preserve">массив числовых значений для последующей обработки. </w:t>
      </w:r>
      <w:r w:rsidR="0042189E">
        <w:t>Ф</w:t>
      </w:r>
      <w:r>
        <w:t>рагмент кода, реализующего получение курсора и извлечение значений из записей, изображ</w:t>
      </w:r>
      <w:r w:rsidR="00B12ABF">
        <w:t>е</w:t>
      </w:r>
      <w:r>
        <w:t>н на рисунке</w:t>
      </w:r>
      <w:r w:rsidR="006021A4">
        <w:t> </w:t>
      </w:r>
      <w:r>
        <w:t>1.</w:t>
      </w:r>
    </w:p>
    <w:p w:rsidR="00402694" w:rsidRPr="0079317E" w:rsidRDefault="00402694" w:rsidP="00402694">
      <w:pPr>
        <w:pStyle w:val="PICTURE"/>
        <w:rPr>
          <w:lang w:val="ru-RU"/>
        </w:rPr>
      </w:pPr>
      <w:r>
        <w:drawing>
          <wp:inline distT="0" distB="0" distL="0" distR="0" wp14:anchorId="561338A8" wp14:editId="3A7157C1">
            <wp:extent cx="4782304" cy="2384261"/>
            <wp:effectExtent l="0" t="0" r="0" b="3810"/>
            <wp:docPr id="115461706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1706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304" cy="238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94" w:rsidRPr="00402694" w:rsidRDefault="00402694" w:rsidP="0040269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A3B0B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706AC">
        <w:t xml:space="preserve">Формирование курсора для поиска значений по </w:t>
      </w:r>
      <w:r w:rsidR="00114FF3">
        <w:t>датчикам</w:t>
      </w:r>
    </w:p>
    <w:p w:rsidR="00496C18" w:rsidRDefault="00496C18" w:rsidP="00496C18">
      <w:pPr>
        <w:pStyle w:val="MAINTEXT1"/>
      </w:pPr>
      <w:r>
        <w:t>После получения набора данных был реализован расч</w:t>
      </w:r>
      <w:r w:rsidR="00B12ABF">
        <w:t>е</w:t>
      </w:r>
      <w:r>
        <w:t xml:space="preserve">т аналитических характеристик. </w:t>
      </w:r>
      <w:r w:rsidR="00AF6D5B">
        <w:t>Б</w:t>
      </w:r>
      <w:r>
        <w:t>ыл</w:t>
      </w:r>
      <w:r w:rsidR="00AF6D5B">
        <w:t>о</w:t>
      </w:r>
      <w:r>
        <w:t xml:space="preserve"> </w:t>
      </w:r>
      <w:r w:rsidR="00AF6D5B">
        <w:t>добавлено вычисление двух метрик</w:t>
      </w:r>
      <w:r>
        <w:t xml:space="preserve">: среднее значение и максимальное значение для выбранного типа датчика. В случае отсутствия данных или возникновения ошибки при обработке было предусмотрено </w:t>
      </w:r>
      <w:r>
        <w:lastRenderedPageBreak/>
        <w:t xml:space="preserve">возвращение пустых значений, чтобы интерфейс мог корректно отобразить отсутствие аналитики. </w:t>
      </w:r>
      <w:r w:rsidR="00114FF3">
        <w:t>Ф</w:t>
      </w:r>
      <w:r>
        <w:t>рагмента кода с расч</w:t>
      </w:r>
      <w:r w:rsidR="00B12ABF">
        <w:t>е</w:t>
      </w:r>
      <w:r>
        <w:t>том среднего и максимального значений изображ</w:t>
      </w:r>
      <w:r w:rsidR="00B12ABF">
        <w:t>е</w:t>
      </w:r>
      <w:r>
        <w:t>н на рисунке 2.</w:t>
      </w:r>
    </w:p>
    <w:p w:rsidR="00402694" w:rsidRPr="0079317E" w:rsidRDefault="00402694" w:rsidP="00402694">
      <w:pPr>
        <w:pStyle w:val="PICTURE"/>
        <w:rPr>
          <w:lang w:val="ru-RU"/>
        </w:rPr>
      </w:pPr>
      <w:r>
        <w:drawing>
          <wp:inline distT="0" distB="0" distL="0" distR="0" wp14:anchorId="561338A8" wp14:editId="3A7157C1">
            <wp:extent cx="4138547" cy="5550611"/>
            <wp:effectExtent l="0" t="0" r="1905" b="0"/>
            <wp:docPr id="20984042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04264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547" cy="55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94" w:rsidRPr="00402694" w:rsidRDefault="00402694" w:rsidP="0040269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A3B0B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25397E">
        <w:t>Р</w:t>
      </w:r>
      <w:r w:rsidR="0025397E" w:rsidRPr="0025397E">
        <w:t>асчет среднего и максимального значений</w:t>
      </w:r>
    </w:p>
    <w:p w:rsidR="00496C18" w:rsidRDefault="00496C18" w:rsidP="00496C18">
      <w:pPr>
        <w:pStyle w:val="MAINTEXT1"/>
      </w:pPr>
      <w:r>
        <w:t>Затем расч</w:t>
      </w:r>
      <w:r w:rsidR="00B12ABF">
        <w:t>е</w:t>
      </w:r>
      <w:r>
        <w:t xml:space="preserve">т аналитики был встроен в процесс подключения к базе данных: после успешной проверки соединения результаты анализа были добавлены в объект, возвращаемый функцией подключения. Таким образом, вместе со статусом соединения и служебной информацией стало возвращаться поле analytics, содержащее рассчитанные характеристики для температурного датчика, датчика влажности воздуха и датчика влажности почвы. Пример итогового объекта ответа </w:t>
      </w:r>
      <w:r w:rsidR="001B6531">
        <w:t>на /</w:t>
      </w:r>
      <w:r w:rsidR="001B6531">
        <w:rPr>
          <w:lang w:val="en-US"/>
        </w:rPr>
        <w:t>connect</w:t>
      </w:r>
      <w:r w:rsidR="001B6531" w:rsidRPr="001B6531">
        <w:t>/</w:t>
      </w:r>
      <w:r w:rsidR="001B6531">
        <w:rPr>
          <w:lang w:val="en-US"/>
        </w:rPr>
        <w:t>database</w:t>
      </w:r>
      <w:r w:rsidR="001B6531" w:rsidRPr="00173EDC">
        <w:t xml:space="preserve"> </w:t>
      </w:r>
      <w:r>
        <w:t xml:space="preserve">с добавленным блоком analytics </w:t>
      </w:r>
      <w:r>
        <w:lastRenderedPageBreak/>
        <w:t>изображ</w:t>
      </w:r>
      <w:r w:rsidR="00B12ABF">
        <w:t>е</w:t>
      </w:r>
      <w:r>
        <w:t>н на рисунке 3.</w:t>
      </w:r>
    </w:p>
    <w:p w:rsidR="00402694" w:rsidRPr="0079317E" w:rsidRDefault="00402694" w:rsidP="00402694">
      <w:pPr>
        <w:pStyle w:val="PICTURE"/>
        <w:rPr>
          <w:lang w:val="ru-RU"/>
        </w:rPr>
      </w:pPr>
      <w:r>
        <w:drawing>
          <wp:inline distT="0" distB="0" distL="0" distR="0" wp14:anchorId="561338A8" wp14:editId="3A7157C1">
            <wp:extent cx="3312884" cy="5550611"/>
            <wp:effectExtent l="0" t="0" r="1905" b="0"/>
            <wp:docPr id="12272398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3987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2884" cy="55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94" w:rsidRPr="005E14F7" w:rsidRDefault="00402694" w:rsidP="0040269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A3B0B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5E14F7">
        <w:t xml:space="preserve">Ответ на запрос </w:t>
      </w:r>
      <w:r w:rsidR="005E14F7" w:rsidRPr="005E14F7">
        <w:t>/connect/database</w:t>
      </w:r>
    </w:p>
    <w:p w:rsidR="00496C18" w:rsidRPr="00661AD2" w:rsidRDefault="00496C18" w:rsidP="00496C18">
      <w:pPr>
        <w:pStyle w:val="MAINTEXT1"/>
      </w:pPr>
      <w:r>
        <w:t>После реализации вычислений на серверной части была выполнена доработка пользовательского интерфейса. В карточках каждого датчика (температура, влажность воздуха, влажность почвы) были добавлены отдельные поля для отображения</w:t>
      </w:r>
      <w:r w:rsidR="00355938" w:rsidRPr="00355938">
        <w:t xml:space="preserve"> </w:t>
      </w:r>
      <w:r w:rsidR="00355938">
        <w:t>статистических данных</w:t>
      </w:r>
      <w:r>
        <w:t>.</w:t>
      </w:r>
      <w:r w:rsidR="003E4F69">
        <w:t xml:space="preserve"> Затем </w:t>
      </w:r>
      <w:r>
        <w:t>была обновлена логика клиентской части, отвечающая за заполнение элементов интерфейса. Было реализовано получение объекта analytics из ответа сервера и вывод среднего и максимального значений в соответствующие поля карточек датчиков</w:t>
      </w:r>
      <w:r w:rsidR="00661AD2" w:rsidRPr="00661AD2">
        <w:t xml:space="preserve"> (</w:t>
      </w:r>
      <w:r w:rsidR="00661AD2">
        <w:t xml:space="preserve">рисунок </w:t>
      </w:r>
      <w:r w:rsidR="003E4F69">
        <w:t>4</w:t>
      </w:r>
      <w:r w:rsidR="00661AD2">
        <w:t>)</w:t>
      </w:r>
      <w:r>
        <w:t>.</w:t>
      </w:r>
    </w:p>
    <w:p w:rsidR="00402694" w:rsidRPr="0079317E" w:rsidRDefault="00402694" w:rsidP="00402694">
      <w:pPr>
        <w:pStyle w:val="PICTURE"/>
        <w:rPr>
          <w:lang w:val="ru-RU"/>
        </w:rPr>
      </w:pPr>
      <w:r>
        <w:lastRenderedPageBreak/>
        <w:drawing>
          <wp:inline distT="0" distB="0" distL="0" distR="0" wp14:anchorId="561338A8" wp14:editId="3A7157C1">
            <wp:extent cx="4782304" cy="4319864"/>
            <wp:effectExtent l="0" t="0" r="5715" b="0"/>
            <wp:docPr id="11437453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45334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304" cy="431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94" w:rsidRPr="00E97007" w:rsidRDefault="00402694" w:rsidP="00402694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A3B0B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B520BF">
        <w:t xml:space="preserve">Разборка объекта </w:t>
      </w:r>
      <w:r w:rsidR="00B520BF">
        <w:rPr>
          <w:lang w:val="en-US"/>
        </w:rPr>
        <w:t>analytics</w:t>
      </w:r>
      <w:r w:rsidR="00E97007" w:rsidRPr="00E97007">
        <w:t xml:space="preserve"> </w:t>
      </w:r>
      <w:r w:rsidR="00E97007">
        <w:t>и вывод значений</w:t>
      </w:r>
    </w:p>
    <w:p w:rsidR="00496C18" w:rsidRPr="00496C18" w:rsidRDefault="0079317E" w:rsidP="00496C18">
      <w:pPr>
        <w:pStyle w:val="MAINTEXT1"/>
      </w:pPr>
      <w:r w:rsidRPr="0079317E">
        <w:t xml:space="preserve">Итоговое отображение рассчитанных значений в карточках датчиков изображено на рисунке </w:t>
      </w:r>
      <w:r w:rsidR="00321452">
        <w:t>5</w:t>
      </w:r>
      <w:r w:rsidRPr="0079317E">
        <w:t>.</w:t>
      </w:r>
    </w:p>
    <w:p w:rsidR="0015604A" w:rsidRPr="0079317E" w:rsidRDefault="0015604A" w:rsidP="0015604A">
      <w:pPr>
        <w:pStyle w:val="PICTURE"/>
        <w:rPr>
          <w:lang w:val="ru-RU"/>
        </w:rPr>
      </w:pPr>
      <w:r>
        <w:drawing>
          <wp:inline distT="0" distB="0" distL="0" distR="0" wp14:anchorId="4597B3DE" wp14:editId="67DC17A0">
            <wp:extent cx="4782304" cy="2062741"/>
            <wp:effectExtent l="0" t="0" r="5715" b="0"/>
            <wp:docPr id="964000725" name="Graphic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00725" name="Graphic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2304" cy="20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04A" w:rsidRPr="00402694" w:rsidRDefault="0015604A" w:rsidP="0015604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A3B0B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Обновленный интерфейс. Добавлены поля со статистикой</w:t>
      </w:r>
    </w:p>
    <w:p w:rsidR="00B76DDA" w:rsidRPr="00C72183" w:rsidRDefault="00F26E35" w:rsidP="00B76DDA">
      <w:pPr>
        <w:pStyle w:val="DIV1"/>
      </w:pPr>
      <w:r>
        <w:t>Выводы</w:t>
      </w:r>
    </w:p>
    <w:p w:rsidR="00D45D81" w:rsidRPr="00AF6D5B" w:rsidRDefault="00D45D81" w:rsidP="00D45D81">
      <w:pPr>
        <w:pStyle w:val="MAINTEXT1"/>
      </w:pPr>
      <w:r w:rsidRPr="00AF6D5B">
        <w:t xml:space="preserve">В результате выполнения лабораторной работы были получены практические навыки извлечения данных из базы данных в системах Интернета вещей и их последующего анализа. Было реализовано получение </w:t>
      </w:r>
      <w:r w:rsidRPr="00AF6D5B">
        <w:lastRenderedPageBreak/>
        <w:t>выборки показаний датчиков через курсор</w:t>
      </w:r>
      <w:r w:rsidR="00DD1A64">
        <w:t xml:space="preserve"> </w:t>
      </w:r>
      <w:r w:rsidR="00DD1A64">
        <w:rPr>
          <w:lang w:val="en-US"/>
        </w:rPr>
        <w:t>MongoDB</w:t>
      </w:r>
      <w:r w:rsidRPr="00AF6D5B">
        <w:t>, преобразование данных к числовому виду и вычисление аналитических характеристик, что позволило перейти от простого накопления измерений к получению обобщающих показателей, пригодных для мониторинга.</w:t>
      </w:r>
    </w:p>
    <w:p w:rsidR="00036B48" w:rsidRDefault="00D45D81" w:rsidP="00D45D81">
      <w:pPr>
        <w:pStyle w:val="MAINTEXT1"/>
        <w:rPr>
          <w:lang w:val="en-US"/>
        </w:rPr>
      </w:pPr>
      <w:r w:rsidRPr="00AF6D5B">
        <w:t xml:space="preserve">Также была продемонстрирована интеграция результатов анализа в прикладной интерфейс. Рассчитанные значения (среднее и максимум) были добавлены в структуру ответа сервера и выведены в пользовательском </w:t>
      </w:r>
      <w:r w:rsidRPr="00D45D81">
        <w:rPr>
          <w:lang w:val="en-US"/>
        </w:rPr>
        <w:t>UI</w:t>
      </w:r>
      <w:r w:rsidRPr="00AF6D5B">
        <w:t xml:space="preserve"> в соответствующих секциях датчиков, что повысило наглядность и удобство контроля состояния системы.</w:t>
      </w:r>
    </w:p>
    <w:p w:rsidR="00B76DDA" w:rsidRPr="00AF6D5B" w:rsidRDefault="00D45D81" w:rsidP="00D45D81">
      <w:pPr>
        <w:pStyle w:val="MAINTEXT1"/>
      </w:pPr>
      <w:r w:rsidRPr="00AF6D5B">
        <w:t>Таким образом, была создана базовая подсистема аналитики для</w:t>
      </w:r>
      <w:r w:rsidR="00036B48">
        <w:t xml:space="preserve"> системы умной теплицы</w:t>
      </w:r>
      <w:r w:rsidRPr="00AF6D5B">
        <w:t>, позволяющая автоматически формировать ключевые статистические показатели по накопленным данным и представлять их оператору. Полученный результат может служить основой для дальнейшего развития, включая расширение набора метрик, анализ трендов и построение уведомлений на основе обнаруженных отклонений.</w:t>
      </w:r>
    </w:p>
    <w:p w:rsidR="00EA3B1D" w:rsidRDefault="00EA3B1D" w:rsidP="000822F1">
      <w:pPr>
        <w:pStyle w:val="H1"/>
      </w:pPr>
      <w:r>
        <w:br w:type="page"/>
      </w:r>
      <w:r w:rsidR="000822F1">
        <w:lastRenderedPageBreak/>
        <w:t>ПРИЛОЖЕНИЕ</w:t>
      </w:r>
    </w:p>
    <w:p w:rsidR="000822F1" w:rsidRDefault="000822F1" w:rsidP="000822F1">
      <w:pPr>
        <w:pStyle w:val="H1excluded"/>
      </w:pPr>
      <w:r>
        <w:t>Исходный код</w:t>
      </w:r>
    </w:p>
    <w:p w:rsidR="0007329A" w:rsidRPr="0007329A" w:rsidRDefault="0007329A" w:rsidP="0007329A">
      <w:pPr>
        <w:pStyle w:val="MAINTEXT1"/>
      </w:pPr>
      <w:r>
        <w:t xml:space="preserve">Исходный код приложения также доступен по ссылке: </w:t>
      </w:r>
      <w:r w:rsidRPr="0007329A">
        <w:t>https://github.com/grigorijtomczuk/smart-greenhouse.</w:t>
      </w:r>
    </w:p>
    <w:p w:rsidR="00441845" w:rsidRPr="00E02652" w:rsidRDefault="00441845" w:rsidP="00441845">
      <w:pPr>
        <w:pStyle w:val="LISTINGCAPTION"/>
        <w:rPr>
          <w:lang w:val="en-US"/>
        </w:rPr>
      </w:pPr>
      <w:r>
        <w:t>Листинг</w:t>
      </w:r>
      <w:r w:rsidRPr="00E02652">
        <w:rPr>
          <w:lang w:val="en-US"/>
        </w:rPr>
        <w:t xml:space="preserve"> </w:t>
      </w:r>
      <w:r>
        <w:fldChar w:fldCharType="begin"/>
      </w:r>
      <w:r w:rsidRPr="00E0265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E02652">
        <w:rPr>
          <w:lang w:val="en-US"/>
        </w:rPr>
        <w:instrText xml:space="preserve"> </w:instrText>
      </w:r>
      <w:r>
        <w:instrText>Листинг</w:instrText>
      </w:r>
      <w:r w:rsidRPr="00E0265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E02652">
        <w:rPr>
          <w:lang w:val="en-US"/>
        </w:rPr>
        <w:instrText xml:space="preserve"> </w:instrText>
      </w:r>
      <w:r>
        <w:fldChar w:fldCharType="separate"/>
      </w:r>
      <w:r w:rsidR="002A3B0B">
        <w:rPr>
          <w:noProof/>
          <w:lang w:val="en-US"/>
        </w:rPr>
        <w:t>1</w:t>
      </w:r>
      <w:r>
        <w:fldChar w:fldCharType="end"/>
      </w:r>
      <w:r w:rsidRPr="00E02652">
        <w:rPr>
          <w:lang w:val="en-US"/>
        </w:rPr>
        <w:t xml:space="preserve"> — </w:t>
      </w:r>
      <w:r w:rsidR="00532E32">
        <w:rPr>
          <w:lang w:val="en-US"/>
        </w:rPr>
        <w:t>db</w:t>
      </w:r>
      <w:r w:rsidRPr="00E02652">
        <w:rPr>
          <w:lang w:val="en-US"/>
        </w:rPr>
        <w:t>.</w:t>
      </w:r>
      <w:r>
        <w:rPr>
          <w:lang w:val="en-US"/>
        </w:rPr>
        <w:t>py</w:t>
      </w:r>
    </w:p>
    <w:p w:rsidR="00532E32" w:rsidRDefault="00532E32" w:rsidP="00532E32">
      <w:pPr>
        <w:pStyle w:val="LISTINGBODY"/>
      </w:pPr>
      <w:r>
        <w:t>import re</w:t>
      </w:r>
    </w:p>
    <w:p w:rsidR="00532E32" w:rsidRDefault="00532E32" w:rsidP="00532E32">
      <w:pPr>
        <w:pStyle w:val="LISTINGBODY"/>
      </w:pPr>
      <w:r>
        <w:t>from statistics import mean</w:t>
      </w:r>
    </w:p>
    <w:p w:rsidR="00532E32" w:rsidRDefault="00532E32" w:rsidP="00532E32">
      <w:pPr>
        <w:pStyle w:val="LISTINGBODY"/>
      </w:pPr>
      <w:r>
        <w:t>from typing import Any, Dict, List, Optional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>import pymongo</w:t>
      </w:r>
    </w:p>
    <w:p w:rsidR="00532E32" w:rsidRDefault="00532E32" w:rsidP="00532E32">
      <w:pPr>
        <w:pStyle w:val="LISTINGBODY"/>
      </w:pPr>
      <w:r>
        <w:t>from werkzeug.wrappers import Request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>class Database:</w:t>
      </w:r>
    </w:p>
    <w:p w:rsidR="00532E32" w:rsidRDefault="00532E32" w:rsidP="00532E32">
      <w:pPr>
        <w:pStyle w:val="LISTINGBODY"/>
      </w:pPr>
      <w:r>
        <w:t xml:space="preserve">    def __init__(</w:t>
      </w:r>
    </w:p>
    <w:p w:rsidR="00532E32" w:rsidRDefault="00532E32" w:rsidP="00532E32">
      <w:pPr>
        <w:pStyle w:val="LISTINGBODY"/>
      </w:pPr>
      <w:r>
        <w:t xml:space="preserve">        self,</w:t>
      </w:r>
    </w:p>
    <w:p w:rsidR="00532E32" w:rsidRDefault="00532E32" w:rsidP="00532E32">
      <w:pPr>
        <w:pStyle w:val="LISTINGBODY"/>
      </w:pPr>
      <w:r>
        <w:t xml:space="preserve">        *,</w:t>
      </w:r>
    </w:p>
    <w:p w:rsidR="00532E32" w:rsidRDefault="00532E32" w:rsidP="00532E32">
      <w:pPr>
        <w:pStyle w:val="LISTINGBODY"/>
      </w:pPr>
      <w:r>
        <w:t xml:space="preserve">        mongo_uri: str = "mongodb://localhost:27017/",</w:t>
      </w:r>
    </w:p>
    <w:p w:rsidR="00532E32" w:rsidRDefault="00532E32" w:rsidP="00532E32">
      <w:pPr>
        <w:pStyle w:val="LISTINGBODY"/>
      </w:pPr>
      <w:r>
        <w:t xml:space="preserve">        db_name: str = "greenhouse_db",</w:t>
      </w:r>
    </w:p>
    <w:p w:rsidR="00532E32" w:rsidRDefault="00532E32" w:rsidP="00532E32">
      <w:pPr>
        <w:pStyle w:val="LISTINGBODY"/>
      </w:pPr>
      <w:r>
        <w:t xml:space="preserve">    ):</w:t>
      </w:r>
    </w:p>
    <w:p w:rsidR="00532E32" w:rsidRDefault="00532E32" w:rsidP="00532E32">
      <w:pPr>
        <w:pStyle w:val="LISTINGBODY"/>
      </w:pPr>
      <w:r>
        <w:t xml:space="preserve">        self.mongo_uri = mongo_uri</w:t>
      </w:r>
    </w:p>
    <w:p w:rsidR="00532E32" w:rsidRDefault="00532E32" w:rsidP="00532E32">
      <w:pPr>
        <w:pStyle w:val="LISTINGBODY"/>
      </w:pPr>
      <w:r>
        <w:t xml:space="preserve">        self.db_name = db_name</w:t>
      </w:r>
    </w:p>
    <w:p w:rsidR="00532E32" w:rsidRDefault="00532E32" w:rsidP="00532E32">
      <w:pPr>
        <w:pStyle w:val="LISTINGBODY"/>
      </w:pPr>
      <w:r>
        <w:t xml:space="preserve">        self._client = pymongo.MongoClient(self.mongo_uri)</w:t>
      </w:r>
    </w:p>
    <w:p w:rsidR="00532E32" w:rsidRDefault="00532E32" w:rsidP="00532E32">
      <w:pPr>
        <w:pStyle w:val="LISTINGBODY"/>
      </w:pPr>
      <w:r>
        <w:t xml:space="preserve">        self._db = self._client[self.db_name]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 xml:space="preserve">    @property</w:t>
      </w:r>
    </w:p>
    <w:p w:rsidR="00532E32" w:rsidRDefault="00532E32" w:rsidP="00532E32">
      <w:pPr>
        <w:pStyle w:val="LISTINGBODY"/>
      </w:pPr>
      <w:r>
        <w:t xml:space="preserve">    def db(self):</w:t>
      </w:r>
    </w:p>
    <w:p w:rsidR="00532E32" w:rsidRDefault="00532E32" w:rsidP="00532E32">
      <w:pPr>
        <w:pStyle w:val="LISTINGBODY"/>
      </w:pPr>
      <w:r>
        <w:t xml:space="preserve">        return self._db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 xml:space="preserve">    def get_status(self) -&gt; Dict[str, Any]:</w:t>
      </w:r>
    </w:p>
    <w:p w:rsidR="00532E32" w:rsidRDefault="00532E32" w:rsidP="00532E32">
      <w:pPr>
        <w:pStyle w:val="LISTINGBODY"/>
      </w:pPr>
      <w:r>
        <w:t xml:space="preserve">        try:</w:t>
      </w:r>
    </w:p>
    <w:p w:rsidR="00532E32" w:rsidRDefault="00532E32" w:rsidP="00532E32">
      <w:pPr>
        <w:pStyle w:val="LISTINGBODY"/>
      </w:pPr>
      <w:r>
        <w:t xml:space="preserve">            self._client.admin.command("ping")</w:t>
      </w:r>
    </w:p>
    <w:p w:rsidR="00532E32" w:rsidRDefault="00532E32" w:rsidP="00532E32">
      <w:pPr>
        <w:pStyle w:val="LISTINGBODY"/>
      </w:pPr>
      <w:r>
        <w:t xml:space="preserve">            collections = list(self._db.list_collection_names())</w:t>
      </w:r>
    </w:p>
    <w:p w:rsidR="00532E32" w:rsidRDefault="00532E32" w:rsidP="00532E32">
      <w:pPr>
        <w:pStyle w:val="LISTINGBODY"/>
      </w:pPr>
      <w:r>
        <w:t xml:space="preserve">            counts: Dict[str, int] = {}</w:t>
      </w:r>
    </w:p>
    <w:p w:rsidR="00532E32" w:rsidRDefault="00532E32" w:rsidP="00532E32">
      <w:pPr>
        <w:pStyle w:val="LISTINGBODY"/>
      </w:pPr>
      <w:r>
        <w:t xml:space="preserve">            total = 0</w:t>
      </w:r>
    </w:p>
    <w:p w:rsidR="00532E32" w:rsidRDefault="00532E32" w:rsidP="00532E32">
      <w:pPr>
        <w:pStyle w:val="LISTINGBODY"/>
      </w:pPr>
      <w:r>
        <w:t xml:space="preserve">            for name in collections:</w:t>
      </w:r>
    </w:p>
    <w:p w:rsidR="00532E32" w:rsidRDefault="00532E32" w:rsidP="00532E32">
      <w:pPr>
        <w:pStyle w:val="LISTINGBODY"/>
      </w:pPr>
      <w:r>
        <w:t xml:space="preserve">                c = int(self._db[name].estimated_document_count())</w:t>
      </w:r>
    </w:p>
    <w:p w:rsidR="00532E32" w:rsidRDefault="00532E32" w:rsidP="00532E32">
      <w:pPr>
        <w:pStyle w:val="LISTINGBODY"/>
      </w:pPr>
      <w:r>
        <w:t xml:space="preserve">                counts[name] = c</w:t>
      </w:r>
    </w:p>
    <w:p w:rsidR="00532E32" w:rsidRDefault="00532E32" w:rsidP="00532E32">
      <w:pPr>
        <w:pStyle w:val="LISTINGBODY"/>
      </w:pPr>
      <w:r>
        <w:t xml:space="preserve">                total += c</w:t>
      </w:r>
    </w:p>
    <w:p w:rsidR="00532E32" w:rsidRDefault="00532E32" w:rsidP="00532E32">
      <w:pPr>
        <w:pStyle w:val="LISTINGBODY"/>
      </w:pPr>
      <w:r>
        <w:t xml:space="preserve">            return {</w:t>
      </w:r>
    </w:p>
    <w:p w:rsidR="00532E32" w:rsidRDefault="00532E32" w:rsidP="00532E32">
      <w:pPr>
        <w:pStyle w:val="LISTINGBODY"/>
      </w:pPr>
      <w:r>
        <w:t xml:space="preserve">                "connection": "ok",</w:t>
      </w:r>
    </w:p>
    <w:p w:rsidR="00532E32" w:rsidRDefault="00532E32" w:rsidP="00532E32">
      <w:pPr>
        <w:pStyle w:val="LISTINGBODY"/>
      </w:pPr>
      <w:r>
        <w:t xml:space="preserve">                "db_name": self.db_name,</w:t>
      </w:r>
    </w:p>
    <w:p w:rsidR="00532E32" w:rsidRDefault="00532E32" w:rsidP="00532E32">
      <w:pPr>
        <w:pStyle w:val="LISTINGBODY"/>
      </w:pPr>
      <w:r>
        <w:t xml:space="preserve">                "uri": self.mongo_uri,</w:t>
      </w:r>
    </w:p>
    <w:p w:rsidR="00532E32" w:rsidRDefault="00532E32" w:rsidP="00532E32">
      <w:pPr>
        <w:pStyle w:val="LISTINGBODY"/>
      </w:pPr>
      <w:r>
        <w:t xml:space="preserve">                "collections": counts,</w:t>
      </w:r>
    </w:p>
    <w:p w:rsidR="00532E32" w:rsidRDefault="00532E32" w:rsidP="00532E32">
      <w:pPr>
        <w:pStyle w:val="LISTINGBODY"/>
      </w:pPr>
      <w:r>
        <w:t xml:space="preserve">                "records_total": total,</w:t>
      </w:r>
    </w:p>
    <w:p w:rsidR="00532E32" w:rsidRDefault="00532E32" w:rsidP="00532E32">
      <w:pPr>
        <w:pStyle w:val="LISTINGBODY"/>
      </w:pPr>
      <w:r>
        <w:t xml:space="preserve">            }</w:t>
      </w:r>
    </w:p>
    <w:p w:rsidR="00532E32" w:rsidRDefault="00532E32" w:rsidP="00532E32">
      <w:pPr>
        <w:pStyle w:val="LISTINGBODY"/>
      </w:pPr>
      <w:r>
        <w:t xml:space="preserve">        except Exception as exc:</w:t>
      </w:r>
    </w:p>
    <w:p w:rsidR="00532E32" w:rsidRDefault="00532E32" w:rsidP="00532E32">
      <w:pPr>
        <w:pStyle w:val="LISTINGBODY"/>
      </w:pPr>
      <w:r>
        <w:t xml:space="preserve">            return {</w:t>
      </w:r>
    </w:p>
    <w:p w:rsidR="00532E32" w:rsidRDefault="00532E32" w:rsidP="00532E32">
      <w:pPr>
        <w:pStyle w:val="LISTINGBODY"/>
      </w:pPr>
      <w:r>
        <w:t xml:space="preserve">                "connection": "error",</w:t>
      </w:r>
    </w:p>
    <w:p w:rsidR="00532E32" w:rsidRDefault="00532E32" w:rsidP="00532E32">
      <w:pPr>
        <w:pStyle w:val="LISTINGBODY"/>
      </w:pPr>
      <w:r>
        <w:t xml:space="preserve">                "db_name": self.db_name,</w:t>
      </w:r>
    </w:p>
    <w:p w:rsidR="00532E32" w:rsidRDefault="00532E32" w:rsidP="00532E32">
      <w:pPr>
        <w:pStyle w:val="LISTINGBODY"/>
      </w:pPr>
      <w:r>
        <w:t xml:space="preserve">                "uri": self.mongo_uri,</w:t>
      </w:r>
    </w:p>
    <w:p w:rsidR="00532E32" w:rsidRDefault="00532E32" w:rsidP="00532E32">
      <w:pPr>
        <w:pStyle w:val="LISTINGBODY"/>
      </w:pPr>
      <w:r>
        <w:t xml:space="preserve">                "error": str(exc),</w:t>
      </w:r>
    </w:p>
    <w:p w:rsidR="00532E32" w:rsidRDefault="00532E32" w:rsidP="00532E32">
      <w:pPr>
        <w:pStyle w:val="LISTINGBODY"/>
      </w:pPr>
      <w:r>
        <w:t xml:space="preserve">                "collections": {},</w:t>
      </w:r>
    </w:p>
    <w:p w:rsidR="00532E32" w:rsidRDefault="00532E32" w:rsidP="00532E32">
      <w:pPr>
        <w:pStyle w:val="LISTINGBODY"/>
      </w:pPr>
      <w:r>
        <w:t xml:space="preserve">                "records_total": 0,</w:t>
      </w:r>
    </w:p>
    <w:p w:rsidR="00532E32" w:rsidRDefault="00532E32" w:rsidP="00532E32">
      <w:pPr>
        <w:pStyle w:val="LISTINGBODY"/>
      </w:pPr>
      <w:r>
        <w:t xml:space="preserve">            }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lastRenderedPageBreak/>
        <w:t xml:space="preserve">    def get_sensor_value_stats(</w:t>
      </w:r>
    </w:p>
    <w:p w:rsidR="00532E32" w:rsidRDefault="00532E32" w:rsidP="00532E32">
      <w:pPr>
        <w:pStyle w:val="LISTINGBODY"/>
      </w:pPr>
      <w:r>
        <w:t xml:space="preserve">        self,</w:t>
      </w:r>
    </w:p>
    <w:p w:rsidR="00532E32" w:rsidRDefault="00532E32" w:rsidP="00532E32">
      <w:pPr>
        <w:pStyle w:val="LISTINGBODY"/>
      </w:pPr>
      <w:r>
        <w:t xml:space="preserve">        *,</w:t>
      </w:r>
    </w:p>
    <w:p w:rsidR="00532E32" w:rsidRDefault="00532E32" w:rsidP="00532E32">
      <w:pPr>
        <w:pStyle w:val="LISTINGBODY"/>
      </w:pPr>
      <w:r>
        <w:t xml:space="preserve">        sensor_type: str,</w:t>
      </w:r>
    </w:p>
    <w:p w:rsidR="00532E32" w:rsidRDefault="00532E32" w:rsidP="00532E32">
      <w:pPr>
        <w:pStyle w:val="LISTINGBODY"/>
      </w:pPr>
      <w:r>
        <w:t xml:space="preserve">        limit: int = 5000,</w:t>
      </w:r>
    </w:p>
    <w:p w:rsidR="00532E32" w:rsidRDefault="00532E32" w:rsidP="00532E32">
      <w:pPr>
        <w:pStyle w:val="LISTINGBODY"/>
      </w:pPr>
      <w:r>
        <w:t xml:space="preserve">    ) -&gt; Dict[str, Any]:</w:t>
      </w:r>
    </w:p>
    <w:p w:rsidR="00532E32" w:rsidRDefault="00532E32" w:rsidP="00532E32">
      <w:pPr>
        <w:pStyle w:val="LISTINGBODY"/>
      </w:pPr>
      <w:r>
        <w:t xml:space="preserve">        try:</w:t>
      </w:r>
    </w:p>
    <w:p w:rsidR="00532E32" w:rsidRDefault="00532E32" w:rsidP="00532E32">
      <w:pPr>
        <w:pStyle w:val="LISTINGBODY"/>
      </w:pPr>
      <w:r>
        <w:t xml:space="preserve">            cursor = (</w:t>
      </w:r>
    </w:p>
    <w:p w:rsidR="00532E32" w:rsidRDefault="00532E32" w:rsidP="00532E32">
      <w:pPr>
        <w:pStyle w:val="LISTINGBODY"/>
      </w:pPr>
      <w:r>
        <w:t xml:space="preserve">                self._db["SensorReadings"]</w:t>
      </w:r>
    </w:p>
    <w:p w:rsidR="00532E32" w:rsidRDefault="00532E32" w:rsidP="00532E32">
      <w:pPr>
        <w:pStyle w:val="LISTINGBODY"/>
      </w:pPr>
      <w:r>
        <w:t xml:space="preserve">                .find({"sensor.type": sensor_type}, {"value": 1})</w:t>
      </w:r>
    </w:p>
    <w:p w:rsidR="00532E32" w:rsidRDefault="00532E32" w:rsidP="00532E32">
      <w:pPr>
        <w:pStyle w:val="LISTINGBODY"/>
      </w:pPr>
      <w:r>
        <w:t xml:space="preserve">                .sort("timestamp", pymongo.DESCENDING)</w:t>
      </w:r>
    </w:p>
    <w:p w:rsidR="00532E32" w:rsidRDefault="00532E32" w:rsidP="00532E32">
      <w:pPr>
        <w:pStyle w:val="LISTINGBODY"/>
      </w:pPr>
      <w:r>
        <w:t xml:space="preserve">                .limit(int(limit))</w:t>
      </w:r>
    </w:p>
    <w:p w:rsidR="00532E32" w:rsidRDefault="00532E32" w:rsidP="00532E32">
      <w:pPr>
        <w:pStyle w:val="LISTINGBODY"/>
      </w:pPr>
      <w:r>
        <w:t xml:space="preserve">            )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 xml:space="preserve">            values: List[float] = []</w:t>
      </w:r>
    </w:p>
    <w:p w:rsidR="00532E32" w:rsidRDefault="00532E32" w:rsidP="00532E32">
      <w:pPr>
        <w:pStyle w:val="LISTINGBODY"/>
      </w:pPr>
      <w:r>
        <w:t xml:space="preserve">            for doc in cursor:</w:t>
      </w:r>
    </w:p>
    <w:p w:rsidR="00532E32" w:rsidRDefault="00532E32" w:rsidP="00532E32">
      <w:pPr>
        <w:pStyle w:val="LISTINGBODY"/>
      </w:pPr>
      <w:r>
        <w:t xml:space="preserve">                v = doc.get("value")</w:t>
      </w:r>
    </w:p>
    <w:p w:rsidR="00532E32" w:rsidRDefault="00532E32" w:rsidP="00532E32">
      <w:pPr>
        <w:pStyle w:val="LISTINGBODY"/>
      </w:pPr>
      <w:r>
        <w:t xml:space="preserve">                if v is None:</w:t>
      </w:r>
    </w:p>
    <w:p w:rsidR="00532E32" w:rsidRDefault="00532E32" w:rsidP="00532E32">
      <w:pPr>
        <w:pStyle w:val="LISTINGBODY"/>
      </w:pPr>
      <w:r>
        <w:t xml:space="preserve">                    continue</w:t>
      </w:r>
    </w:p>
    <w:p w:rsidR="00532E32" w:rsidRDefault="00532E32" w:rsidP="00532E32">
      <w:pPr>
        <w:pStyle w:val="LISTINGBODY"/>
      </w:pPr>
      <w:r>
        <w:t xml:space="preserve">                try:</w:t>
      </w:r>
    </w:p>
    <w:p w:rsidR="00532E32" w:rsidRDefault="00532E32" w:rsidP="00532E32">
      <w:pPr>
        <w:pStyle w:val="LISTINGBODY"/>
      </w:pPr>
      <w:r>
        <w:t xml:space="preserve">                    values.append(float(v))</w:t>
      </w:r>
    </w:p>
    <w:p w:rsidR="00532E32" w:rsidRDefault="00532E32" w:rsidP="00532E32">
      <w:pPr>
        <w:pStyle w:val="LISTINGBODY"/>
      </w:pPr>
      <w:r>
        <w:t xml:space="preserve">                except (TypeError, ValueError):</w:t>
      </w:r>
    </w:p>
    <w:p w:rsidR="00532E32" w:rsidRDefault="00532E32" w:rsidP="00532E32">
      <w:pPr>
        <w:pStyle w:val="LISTINGBODY"/>
      </w:pPr>
      <w:r>
        <w:t xml:space="preserve">                    continue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 xml:space="preserve">            if not values:</w:t>
      </w:r>
    </w:p>
    <w:p w:rsidR="00532E32" w:rsidRDefault="00532E32" w:rsidP="00532E32">
      <w:pPr>
        <w:pStyle w:val="LISTINGBODY"/>
      </w:pPr>
      <w:r>
        <w:t xml:space="preserve">                return {</w:t>
      </w:r>
    </w:p>
    <w:p w:rsidR="00532E32" w:rsidRDefault="00532E32" w:rsidP="00532E32">
      <w:pPr>
        <w:pStyle w:val="LISTINGBODY"/>
      </w:pPr>
      <w:r>
        <w:t xml:space="preserve">                    "sensor_type": sensor_type,</w:t>
      </w:r>
    </w:p>
    <w:p w:rsidR="00532E32" w:rsidRDefault="00532E32" w:rsidP="00532E32">
      <w:pPr>
        <w:pStyle w:val="LISTINGBODY"/>
      </w:pPr>
      <w:r>
        <w:t xml:space="preserve">                    "count": 0,</w:t>
      </w:r>
    </w:p>
    <w:p w:rsidR="00532E32" w:rsidRDefault="00532E32" w:rsidP="00532E32">
      <w:pPr>
        <w:pStyle w:val="LISTINGBODY"/>
      </w:pPr>
      <w:r>
        <w:t xml:space="preserve">                    "avg": None,</w:t>
      </w:r>
    </w:p>
    <w:p w:rsidR="00532E32" w:rsidRDefault="00532E32" w:rsidP="00532E32">
      <w:pPr>
        <w:pStyle w:val="LISTINGBODY"/>
      </w:pPr>
      <w:r>
        <w:t xml:space="preserve">                    "max": None,</w:t>
      </w:r>
    </w:p>
    <w:p w:rsidR="00532E32" w:rsidRDefault="00532E32" w:rsidP="00532E32">
      <w:pPr>
        <w:pStyle w:val="LISTINGBODY"/>
      </w:pPr>
      <w:r>
        <w:t xml:space="preserve">                }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 xml:space="preserve">            return {</w:t>
      </w:r>
    </w:p>
    <w:p w:rsidR="00532E32" w:rsidRDefault="00532E32" w:rsidP="00532E32">
      <w:pPr>
        <w:pStyle w:val="LISTINGBODY"/>
      </w:pPr>
      <w:r>
        <w:t xml:space="preserve">                "sensor_type": sensor_type,</w:t>
      </w:r>
    </w:p>
    <w:p w:rsidR="00532E32" w:rsidRDefault="00532E32" w:rsidP="00532E32">
      <w:pPr>
        <w:pStyle w:val="LISTINGBODY"/>
      </w:pPr>
      <w:r>
        <w:t xml:space="preserve">                "count": len(values),</w:t>
      </w:r>
    </w:p>
    <w:p w:rsidR="00532E32" w:rsidRDefault="00532E32" w:rsidP="00532E32">
      <w:pPr>
        <w:pStyle w:val="LISTINGBODY"/>
      </w:pPr>
      <w:r>
        <w:t xml:space="preserve">                "avg": float(mean(values)),</w:t>
      </w:r>
    </w:p>
    <w:p w:rsidR="00532E32" w:rsidRDefault="00532E32" w:rsidP="00532E32">
      <w:pPr>
        <w:pStyle w:val="LISTINGBODY"/>
      </w:pPr>
      <w:r>
        <w:t xml:space="preserve">                "max": float(max(values)),</w:t>
      </w:r>
    </w:p>
    <w:p w:rsidR="00532E32" w:rsidRDefault="00532E32" w:rsidP="00532E32">
      <w:pPr>
        <w:pStyle w:val="LISTINGBODY"/>
      </w:pPr>
      <w:r>
        <w:t xml:space="preserve">            }</w:t>
      </w:r>
    </w:p>
    <w:p w:rsidR="00532E32" w:rsidRDefault="00532E32" w:rsidP="00532E32">
      <w:pPr>
        <w:pStyle w:val="LISTINGBODY"/>
      </w:pPr>
      <w:r>
        <w:t xml:space="preserve">        except Exception as exc:</w:t>
      </w:r>
    </w:p>
    <w:p w:rsidR="00532E32" w:rsidRDefault="00532E32" w:rsidP="00532E32">
      <w:pPr>
        <w:pStyle w:val="LISTINGBODY"/>
      </w:pPr>
      <w:r>
        <w:t xml:space="preserve">            return {</w:t>
      </w:r>
    </w:p>
    <w:p w:rsidR="00532E32" w:rsidRDefault="00532E32" w:rsidP="00532E32">
      <w:pPr>
        <w:pStyle w:val="LISTINGBODY"/>
      </w:pPr>
      <w:r>
        <w:t xml:space="preserve">                "sensor_type": sensor_type,</w:t>
      </w:r>
    </w:p>
    <w:p w:rsidR="00532E32" w:rsidRDefault="00532E32" w:rsidP="00532E32">
      <w:pPr>
        <w:pStyle w:val="LISTINGBODY"/>
      </w:pPr>
      <w:r>
        <w:t xml:space="preserve">                "count": 0,</w:t>
      </w:r>
    </w:p>
    <w:p w:rsidR="00532E32" w:rsidRDefault="00532E32" w:rsidP="00532E32">
      <w:pPr>
        <w:pStyle w:val="LISTINGBODY"/>
      </w:pPr>
      <w:r>
        <w:t xml:space="preserve">                "avg": None,</w:t>
      </w:r>
    </w:p>
    <w:p w:rsidR="00532E32" w:rsidRDefault="00532E32" w:rsidP="00532E32">
      <w:pPr>
        <w:pStyle w:val="LISTINGBODY"/>
      </w:pPr>
      <w:r>
        <w:t xml:space="preserve">                "max": None,</w:t>
      </w:r>
    </w:p>
    <w:p w:rsidR="00532E32" w:rsidRDefault="00532E32" w:rsidP="00532E32">
      <w:pPr>
        <w:pStyle w:val="LISTINGBODY"/>
      </w:pPr>
      <w:r>
        <w:t xml:space="preserve">                "error": str(exc),</w:t>
      </w:r>
    </w:p>
    <w:p w:rsidR="00532E32" w:rsidRDefault="00532E32" w:rsidP="00532E32">
      <w:pPr>
        <w:pStyle w:val="LISTINGBODY"/>
      </w:pPr>
      <w:r>
        <w:t xml:space="preserve">            }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 xml:space="preserve">    def _apply_control(self, request: Request) -&gt; None:</w:t>
      </w:r>
    </w:p>
    <w:p w:rsidR="00532E32" w:rsidRDefault="00532E32" w:rsidP="00532E32">
      <w:pPr>
        <w:pStyle w:val="LISTINGBODY"/>
      </w:pPr>
      <w:r>
        <w:t xml:space="preserve">        cmd = request.args.get("database_command", "").strip()</w:t>
      </w:r>
    </w:p>
    <w:p w:rsidR="00532E32" w:rsidRDefault="00532E32" w:rsidP="00532E32">
      <w:pPr>
        <w:pStyle w:val="LISTINGBODY"/>
      </w:pPr>
      <w:r>
        <w:t xml:space="preserve">        if not cmd:</w:t>
      </w:r>
    </w:p>
    <w:p w:rsidR="00532E32" w:rsidRDefault="00532E32" w:rsidP="00532E32">
      <w:pPr>
        <w:pStyle w:val="LISTINGBODY"/>
      </w:pPr>
      <w:r>
        <w:t xml:space="preserve">            return</w:t>
      </w:r>
    </w:p>
    <w:p w:rsidR="00532E32" w:rsidRDefault="00532E32" w:rsidP="00532E32">
      <w:pPr>
        <w:pStyle w:val="LISTINGBODY"/>
      </w:pPr>
      <w:r>
        <w:t xml:space="preserve">        if re.match(r"^[a-zA-Z0-9_\-]+$", cmd):</w:t>
      </w:r>
    </w:p>
    <w:p w:rsidR="00532E32" w:rsidRPr="007C5030" w:rsidRDefault="00532E32" w:rsidP="00532E32">
      <w:pPr>
        <w:pStyle w:val="LISTINGBODY"/>
        <w:rPr>
          <w:lang w:val="ru-RU"/>
        </w:rPr>
      </w:pPr>
      <w:r>
        <w:t xml:space="preserve">            print</w:t>
      </w:r>
      <w:r w:rsidRPr="007C5030">
        <w:rPr>
          <w:lang w:val="ru-RU"/>
        </w:rPr>
        <w:t>(</w:t>
      </w:r>
      <w:r>
        <w:t>f</w:t>
      </w:r>
      <w:r w:rsidRPr="007C5030">
        <w:rPr>
          <w:lang w:val="ru-RU"/>
        </w:rPr>
        <w:t>"[</w:t>
      </w:r>
      <w:r>
        <w:t>LOG</w:t>
      </w:r>
      <w:r w:rsidRPr="007C5030">
        <w:rPr>
          <w:lang w:val="ru-RU"/>
        </w:rPr>
        <w:t xml:space="preserve">] </w:t>
      </w:r>
      <w:r>
        <w:t>MongoDB</w:t>
      </w:r>
      <w:r w:rsidRPr="007C5030">
        <w:rPr>
          <w:lang w:val="ru-RU"/>
        </w:rPr>
        <w:t>: принята управляющая команда '{</w:t>
      </w:r>
      <w:r>
        <w:t>cmd</w:t>
      </w:r>
      <w:r w:rsidRPr="007C5030">
        <w:rPr>
          <w:lang w:val="ru-RU"/>
        </w:rPr>
        <w:t>}'")</w:t>
      </w:r>
    </w:p>
    <w:p w:rsidR="00532E32" w:rsidRPr="007C5030" w:rsidRDefault="00532E32" w:rsidP="00532E32">
      <w:pPr>
        <w:pStyle w:val="LISTINGBODY"/>
        <w:rPr>
          <w:lang w:val="ru-RU"/>
        </w:rPr>
      </w:pPr>
      <w:r w:rsidRPr="007C5030">
        <w:rPr>
          <w:lang w:val="ru-RU"/>
        </w:rPr>
        <w:t xml:space="preserve">        </w:t>
      </w:r>
      <w:r>
        <w:t>else</w:t>
      </w:r>
      <w:r w:rsidRPr="007C5030">
        <w:rPr>
          <w:lang w:val="ru-RU"/>
        </w:rPr>
        <w:t>:</w:t>
      </w:r>
    </w:p>
    <w:p w:rsidR="00532E32" w:rsidRPr="007C5030" w:rsidRDefault="00532E32" w:rsidP="00532E32">
      <w:pPr>
        <w:pStyle w:val="LISTINGBODY"/>
        <w:rPr>
          <w:lang w:val="ru-RU"/>
        </w:rPr>
      </w:pPr>
      <w:r w:rsidRPr="007C5030">
        <w:rPr>
          <w:lang w:val="ru-RU"/>
        </w:rPr>
        <w:t xml:space="preserve">            </w:t>
      </w:r>
      <w:r>
        <w:t>print</w:t>
      </w:r>
      <w:r w:rsidRPr="007C5030">
        <w:rPr>
          <w:lang w:val="ru-RU"/>
        </w:rPr>
        <w:t>(</w:t>
      </w:r>
    </w:p>
    <w:p w:rsidR="00532E32" w:rsidRDefault="00532E32" w:rsidP="00532E32">
      <w:pPr>
        <w:pStyle w:val="LISTINGBODY"/>
      </w:pPr>
      <w:r w:rsidRPr="007C5030">
        <w:rPr>
          <w:lang w:val="ru-RU"/>
        </w:rPr>
        <w:t xml:space="preserve">                </w:t>
      </w:r>
      <w:r>
        <w:t>f</w:t>
      </w:r>
      <w:r w:rsidRPr="007C5030">
        <w:rPr>
          <w:lang w:val="ru-RU"/>
        </w:rPr>
        <w:t>"[</w:t>
      </w:r>
      <w:r>
        <w:t>LOG</w:t>
      </w:r>
      <w:r w:rsidRPr="007C5030">
        <w:rPr>
          <w:lang w:val="ru-RU"/>
        </w:rPr>
        <w:t>] Ошибка: команда БД '{</w:t>
      </w:r>
      <w:r>
        <w:t>cmd</w:t>
      </w:r>
      <w:r w:rsidRPr="007C5030">
        <w:rPr>
          <w:lang w:val="ru-RU"/>
        </w:rPr>
        <w:t xml:space="preserve">}' содержит недопустимые символы. </w:t>
      </w:r>
      <w:r>
        <w:t>Разрешены буквы, цифры, '_', '-'"</w:t>
      </w:r>
    </w:p>
    <w:p w:rsidR="00532E32" w:rsidRDefault="00532E32" w:rsidP="00532E32">
      <w:pPr>
        <w:pStyle w:val="LISTINGBODY"/>
      </w:pPr>
      <w:r>
        <w:t xml:space="preserve">            )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 xml:space="preserve">    def connect(self, request: Optional[Request] = None) -&gt; Dict[str, Any]:</w:t>
      </w:r>
    </w:p>
    <w:p w:rsidR="00532E32" w:rsidRDefault="00532E32" w:rsidP="00532E32">
      <w:pPr>
        <w:pStyle w:val="LISTINGBODY"/>
      </w:pPr>
      <w:r>
        <w:t xml:space="preserve">        if request is not None:</w:t>
      </w:r>
    </w:p>
    <w:p w:rsidR="00532E32" w:rsidRDefault="00532E32" w:rsidP="00532E32">
      <w:pPr>
        <w:pStyle w:val="LISTINGBODY"/>
      </w:pPr>
      <w:r>
        <w:t xml:space="preserve">            self._apply_control(request)</w:t>
      </w:r>
    </w:p>
    <w:p w:rsidR="00532E32" w:rsidRDefault="00532E32" w:rsidP="00532E32">
      <w:pPr>
        <w:pStyle w:val="LISTINGBODY"/>
      </w:pPr>
      <w:r>
        <w:lastRenderedPageBreak/>
        <w:t xml:space="preserve">        status = self.get_status()</w:t>
      </w:r>
    </w:p>
    <w:p w:rsidR="00532E32" w:rsidRDefault="00532E32" w:rsidP="00532E32">
      <w:pPr>
        <w:pStyle w:val="LISTINGBODY"/>
      </w:pPr>
      <w:r>
        <w:t xml:space="preserve">        if status.get("connection") == "ok":</w:t>
      </w:r>
    </w:p>
    <w:p w:rsidR="00532E32" w:rsidRDefault="00532E32" w:rsidP="00532E32">
      <w:pPr>
        <w:pStyle w:val="LISTINGBODY"/>
      </w:pPr>
      <w:r>
        <w:t xml:space="preserve">            print(</w:t>
      </w:r>
    </w:p>
    <w:p w:rsidR="00532E32" w:rsidRDefault="00532E32" w:rsidP="00532E32">
      <w:pPr>
        <w:pStyle w:val="LISTINGBODY"/>
      </w:pPr>
      <w:r>
        <w:t xml:space="preserve">                f"[LOG] MongoDB OK: db={status.get('db_name')}, всего записей={status.get('records_total')}"</w:t>
      </w:r>
    </w:p>
    <w:p w:rsidR="00532E32" w:rsidRDefault="00532E32" w:rsidP="00532E32">
      <w:pPr>
        <w:pStyle w:val="LISTINGBODY"/>
      </w:pPr>
      <w:r>
        <w:t xml:space="preserve">            )</w:t>
      </w:r>
    </w:p>
    <w:p w:rsidR="00532E32" w:rsidRDefault="00532E32" w:rsidP="00532E32">
      <w:pPr>
        <w:pStyle w:val="LISTINGBODY"/>
      </w:pPr>
      <w:r>
        <w:t xml:space="preserve">        else:</w:t>
      </w:r>
    </w:p>
    <w:p w:rsidR="00532E32" w:rsidRDefault="00532E32" w:rsidP="00532E32">
      <w:pPr>
        <w:pStyle w:val="LISTINGBODY"/>
      </w:pPr>
      <w:r>
        <w:t xml:space="preserve">            print(f"[LOG] MongoDB ERROR: {status.get('error')}")</w:t>
      </w:r>
    </w:p>
    <w:p w:rsidR="00532E32" w:rsidRDefault="00532E32" w:rsidP="00532E32">
      <w:pPr>
        <w:pStyle w:val="LISTINGBODY"/>
      </w:pPr>
    </w:p>
    <w:p w:rsidR="00532E32" w:rsidRDefault="00532E32" w:rsidP="00532E32">
      <w:pPr>
        <w:pStyle w:val="LISTINGBODY"/>
      </w:pPr>
      <w:r>
        <w:t xml:space="preserve">        # Аналитика данных</w:t>
      </w:r>
    </w:p>
    <w:p w:rsidR="00532E32" w:rsidRDefault="00532E32" w:rsidP="00532E32">
      <w:pPr>
        <w:pStyle w:val="LISTINGBODY"/>
      </w:pPr>
      <w:r>
        <w:t xml:space="preserve">        if status.get("connection") == "ok":</w:t>
      </w:r>
    </w:p>
    <w:p w:rsidR="00532E32" w:rsidRDefault="00532E32" w:rsidP="00532E32">
      <w:pPr>
        <w:pStyle w:val="LISTINGBODY"/>
      </w:pPr>
      <w:r>
        <w:t xml:space="preserve">            status["analytics"] = {</w:t>
      </w:r>
    </w:p>
    <w:p w:rsidR="00532E32" w:rsidRDefault="00532E32" w:rsidP="00532E32">
      <w:pPr>
        <w:pStyle w:val="LISTINGBODY"/>
      </w:pPr>
      <w:r>
        <w:t xml:space="preserve">                "temperature": self.get_sensor_value_stats(sensor_type="temperature"),</w:t>
      </w:r>
    </w:p>
    <w:p w:rsidR="00532E32" w:rsidRDefault="00532E32" w:rsidP="00532E32">
      <w:pPr>
        <w:pStyle w:val="LISTINGBODY"/>
      </w:pPr>
      <w:r>
        <w:t xml:space="preserve">                "humidity": self.get_sensor_value_stats(sensor_type="humidity"),</w:t>
      </w:r>
    </w:p>
    <w:p w:rsidR="00532E32" w:rsidRDefault="00532E32" w:rsidP="00532E32">
      <w:pPr>
        <w:pStyle w:val="LISTINGBODY"/>
      </w:pPr>
      <w:r>
        <w:t xml:space="preserve">                "soil_moisture": self.get_sensor_value_stats(</w:t>
      </w:r>
    </w:p>
    <w:p w:rsidR="00532E32" w:rsidRDefault="00532E32" w:rsidP="00532E32">
      <w:pPr>
        <w:pStyle w:val="LISTINGBODY"/>
      </w:pPr>
      <w:r>
        <w:t xml:space="preserve">                    sensor_type="soil_moisture"</w:t>
      </w:r>
    </w:p>
    <w:p w:rsidR="00532E32" w:rsidRDefault="00532E32" w:rsidP="00532E32">
      <w:pPr>
        <w:pStyle w:val="LISTINGBODY"/>
      </w:pPr>
      <w:r>
        <w:t xml:space="preserve">                ),</w:t>
      </w:r>
    </w:p>
    <w:p w:rsidR="00532E32" w:rsidRDefault="00532E32" w:rsidP="00532E32">
      <w:pPr>
        <w:pStyle w:val="LISTINGBODY"/>
      </w:pPr>
      <w:r>
        <w:t xml:space="preserve">            }</w:t>
      </w:r>
    </w:p>
    <w:p w:rsidR="00532E32" w:rsidRDefault="00532E32" w:rsidP="00532E32">
      <w:pPr>
        <w:pStyle w:val="LISTINGBODY"/>
      </w:pPr>
      <w:r>
        <w:t xml:space="preserve">        else:</w:t>
      </w:r>
    </w:p>
    <w:p w:rsidR="00532E32" w:rsidRDefault="00532E32" w:rsidP="00532E32">
      <w:pPr>
        <w:pStyle w:val="LISTINGBODY"/>
      </w:pPr>
      <w:r>
        <w:t xml:space="preserve">            status["analytics"] = {}</w:t>
      </w:r>
    </w:p>
    <w:p w:rsidR="00532E32" w:rsidRDefault="00532E32" w:rsidP="00532E32">
      <w:pPr>
        <w:pStyle w:val="LISTINGBODY"/>
      </w:pPr>
    </w:p>
    <w:p w:rsidR="00441845" w:rsidRDefault="00532E32" w:rsidP="00532E32">
      <w:pPr>
        <w:pStyle w:val="LISTINGBODY"/>
      </w:pPr>
      <w:r>
        <w:t xml:space="preserve">        return status</w:t>
      </w:r>
    </w:p>
    <w:p w:rsidR="007C5030" w:rsidRPr="00E02652" w:rsidRDefault="007C5030" w:rsidP="007C5030">
      <w:pPr>
        <w:pStyle w:val="LISTINGCAPTION"/>
        <w:rPr>
          <w:lang w:val="en-US"/>
        </w:rPr>
      </w:pPr>
      <w:r>
        <w:t>Листинг</w:t>
      </w:r>
      <w:r w:rsidRPr="00E02652">
        <w:rPr>
          <w:lang w:val="en-US"/>
        </w:rPr>
        <w:t xml:space="preserve"> </w:t>
      </w:r>
      <w:r>
        <w:fldChar w:fldCharType="begin"/>
      </w:r>
      <w:r w:rsidRPr="00E0265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E02652">
        <w:rPr>
          <w:lang w:val="en-US"/>
        </w:rPr>
        <w:instrText xml:space="preserve"> </w:instrText>
      </w:r>
      <w:r>
        <w:instrText>Листинг</w:instrText>
      </w:r>
      <w:r w:rsidRPr="00E0265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E02652">
        <w:rPr>
          <w:lang w:val="en-US"/>
        </w:rPr>
        <w:instrText xml:space="preserve"> </w:instrText>
      </w:r>
      <w:r>
        <w:fldChar w:fldCharType="separate"/>
      </w:r>
      <w:r w:rsidR="002A3B0B">
        <w:rPr>
          <w:noProof/>
          <w:lang w:val="en-US"/>
        </w:rPr>
        <w:t>2</w:t>
      </w:r>
      <w:r>
        <w:fldChar w:fldCharType="end"/>
      </w:r>
      <w:r w:rsidRPr="00E02652">
        <w:rPr>
          <w:lang w:val="en-US"/>
        </w:rPr>
        <w:t xml:space="preserve"> — </w:t>
      </w:r>
      <w:r>
        <w:rPr>
          <w:lang w:val="en-US"/>
        </w:rPr>
        <w:t>index.js</w:t>
      </w:r>
    </w:p>
    <w:p w:rsidR="007C5030" w:rsidRDefault="00CB0BD3" w:rsidP="007C5030">
      <w:pPr>
        <w:pStyle w:val="LISTINGBODY"/>
      </w:pPr>
      <w:r>
        <w:t>…</w:t>
      </w:r>
      <w:r>
        <w:br/>
      </w:r>
      <w:r w:rsidR="007C5030">
        <w:t>function getDatabaseData() {</w:t>
      </w:r>
    </w:p>
    <w:p w:rsidR="007C5030" w:rsidRDefault="007C5030" w:rsidP="007C5030">
      <w:pPr>
        <w:pStyle w:val="LISTINGBODY"/>
      </w:pPr>
      <w:r>
        <w:t xml:space="preserve">    function formatValue(number, unit, fractionDigits = 1) {</w:t>
      </w:r>
    </w:p>
    <w:p w:rsidR="007C5030" w:rsidRDefault="007C5030" w:rsidP="007C5030">
      <w:pPr>
        <w:pStyle w:val="LISTINGBODY"/>
      </w:pPr>
      <w:r>
        <w:t xml:space="preserve">        if (typeof number !== "number" || Number.isNaN(number)) return "—";</w:t>
      </w:r>
    </w:p>
    <w:p w:rsidR="007C5030" w:rsidRDefault="007C5030" w:rsidP="007C5030">
      <w:pPr>
        <w:pStyle w:val="LISTINGBODY"/>
      </w:pPr>
      <w:r>
        <w:t xml:space="preserve">        return number.toFixed(fractionDigits) + " " + (unit || "");</w:t>
      </w:r>
    </w:p>
    <w:p w:rsidR="007C5030" w:rsidRDefault="007C5030" w:rsidP="007C5030">
      <w:pPr>
        <w:pStyle w:val="LISTINGBODY"/>
      </w:pPr>
      <w:r>
        <w:t xml:space="preserve">    }</w:t>
      </w:r>
    </w:p>
    <w:p w:rsidR="007C5030" w:rsidRDefault="007C5030" w:rsidP="007C5030">
      <w:pPr>
        <w:pStyle w:val="LISTINGBODY"/>
      </w:pPr>
    </w:p>
    <w:p w:rsidR="007C5030" w:rsidRDefault="007C5030" w:rsidP="007C5030">
      <w:pPr>
        <w:pStyle w:val="LISTINGBODY"/>
      </w:pPr>
      <w:r>
        <w:t xml:space="preserve">    $.ajax({</w:t>
      </w:r>
    </w:p>
    <w:p w:rsidR="007C5030" w:rsidRDefault="007C5030" w:rsidP="007C5030">
      <w:pPr>
        <w:pStyle w:val="LISTINGBODY"/>
      </w:pPr>
      <w:r>
        <w:t xml:space="preserve">        type: "GET",</w:t>
      </w:r>
    </w:p>
    <w:p w:rsidR="007C5030" w:rsidRDefault="007C5030" w:rsidP="007C5030">
      <w:pPr>
        <w:pStyle w:val="LISTINGBODY"/>
      </w:pPr>
      <w:r>
        <w:t xml:space="preserve">        url: "/connect/database",</w:t>
      </w:r>
    </w:p>
    <w:p w:rsidR="007C5030" w:rsidRDefault="007C5030" w:rsidP="007C5030">
      <w:pPr>
        <w:pStyle w:val="LISTINGBODY"/>
      </w:pPr>
      <w:r>
        <w:t xml:space="preserve">        dataType: "json",</w:t>
      </w:r>
    </w:p>
    <w:p w:rsidR="007C5030" w:rsidRDefault="007C5030" w:rsidP="007C5030">
      <w:pPr>
        <w:pStyle w:val="LISTINGBODY"/>
      </w:pPr>
      <w:r>
        <w:t xml:space="preserve">        contentType: "application/json",</w:t>
      </w:r>
    </w:p>
    <w:p w:rsidR="007C5030" w:rsidRDefault="007C5030" w:rsidP="007C5030">
      <w:pPr>
        <w:pStyle w:val="LISTINGBODY"/>
      </w:pPr>
      <w:r>
        <w:t xml:space="preserve">        data: {},</w:t>
      </w:r>
    </w:p>
    <w:p w:rsidR="007C5030" w:rsidRDefault="007C5030" w:rsidP="007C5030">
      <w:pPr>
        <w:pStyle w:val="LISTINGBODY"/>
      </w:pPr>
      <w:r>
        <w:t xml:space="preserve">        success: function (response) {</w:t>
      </w:r>
    </w:p>
    <w:p w:rsidR="007C5030" w:rsidRDefault="007C5030" w:rsidP="007C5030">
      <w:pPr>
        <w:pStyle w:val="LISTINGBODY"/>
      </w:pPr>
      <w:r>
        <w:t xml:space="preserve">            $("#db_connection").val("Соединение: " + response.connection);</w:t>
      </w:r>
    </w:p>
    <w:p w:rsidR="007C5030" w:rsidRDefault="007C5030" w:rsidP="007C5030">
      <w:pPr>
        <w:pStyle w:val="LISTINGBODY"/>
      </w:pPr>
      <w:r>
        <w:t xml:space="preserve">            if (response.db_name)</w:t>
      </w:r>
    </w:p>
    <w:p w:rsidR="007C5030" w:rsidRDefault="007C5030" w:rsidP="007C5030">
      <w:pPr>
        <w:pStyle w:val="LISTINGBODY"/>
      </w:pPr>
      <w:r>
        <w:t xml:space="preserve">                $("#db_name").val("MongoDB база: " + response.db_name);</w:t>
      </w:r>
    </w:p>
    <w:p w:rsidR="007C5030" w:rsidRDefault="007C5030" w:rsidP="007C5030">
      <w:pPr>
        <w:pStyle w:val="LISTINGBODY"/>
      </w:pPr>
      <w:r>
        <w:t xml:space="preserve">            else $("#db_name").val("MongoDB база: —");</w:t>
      </w:r>
    </w:p>
    <w:p w:rsidR="007C5030" w:rsidRDefault="007C5030" w:rsidP="007C5030">
      <w:pPr>
        <w:pStyle w:val="LISTINGBODY"/>
      </w:pPr>
    </w:p>
    <w:p w:rsidR="007C5030" w:rsidRDefault="007C5030" w:rsidP="007C5030">
      <w:pPr>
        <w:pStyle w:val="LISTINGBODY"/>
      </w:pPr>
      <w:r>
        <w:t xml:space="preserve">            if (typeof response.records_total !== "undefined")</w:t>
      </w:r>
    </w:p>
    <w:p w:rsidR="007C5030" w:rsidRDefault="007C5030" w:rsidP="007C5030">
      <w:pPr>
        <w:pStyle w:val="LISTINGBODY"/>
      </w:pPr>
      <w:r>
        <w:t xml:space="preserve">                $("#db_records").val("Записей всего: " + response.records_total);</w:t>
      </w:r>
    </w:p>
    <w:p w:rsidR="007C5030" w:rsidRDefault="007C5030" w:rsidP="007C5030">
      <w:pPr>
        <w:pStyle w:val="LISTINGBODY"/>
      </w:pPr>
      <w:r>
        <w:t xml:space="preserve">            else $("#db_records").val("Записей всего: —");</w:t>
      </w:r>
    </w:p>
    <w:p w:rsidR="007C5030" w:rsidRDefault="007C5030" w:rsidP="007C5030">
      <w:pPr>
        <w:pStyle w:val="LISTINGBODY"/>
      </w:pPr>
    </w:p>
    <w:p w:rsidR="007C5030" w:rsidRDefault="007C5030" w:rsidP="007C5030">
      <w:pPr>
        <w:pStyle w:val="LISTINGBODY"/>
      </w:pPr>
      <w:r>
        <w:t xml:space="preserve">            if (response.collections) {</w:t>
      </w:r>
    </w:p>
    <w:p w:rsidR="007C5030" w:rsidRDefault="007C5030" w:rsidP="007C5030">
      <w:pPr>
        <w:pStyle w:val="LISTINGBODY"/>
      </w:pPr>
      <w:r>
        <w:t xml:space="preserve">                const entries = Object.entries(response.collections);</w:t>
      </w:r>
    </w:p>
    <w:p w:rsidR="007C5030" w:rsidRDefault="007C5030" w:rsidP="007C5030">
      <w:pPr>
        <w:pStyle w:val="LISTINGBODY"/>
      </w:pPr>
      <w:r>
        <w:t xml:space="preserve">                entries.sort((a, b) =&gt; (b[1] || 0) - (a[1] || 0));</w:t>
      </w:r>
    </w:p>
    <w:p w:rsidR="007C5030" w:rsidRDefault="007C5030" w:rsidP="007C5030">
      <w:pPr>
        <w:pStyle w:val="LISTINGBODY"/>
      </w:pPr>
      <w:r>
        <w:t xml:space="preserve">                const lines = entries.map(([k, v]) =&gt; `${k}: ${v}`);</w:t>
      </w:r>
    </w:p>
    <w:p w:rsidR="007C5030" w:rsidRDefault="007C5030" w:rsidP="007C5030">
      <w:pPr>
        <w:pStyle w:val="LISTINGBODY"/>
      </w:pPr>
      <w:r>
        <w:t xml:space="preserve">                $("#db_collections").val(lines.join("\n") || "Коллекций пока нет");</w:t>
      </w:r>
    </w:p>
    <w:p w:rsidR="007C5030" w:rsidRDefault="007C5030" w:rsidP="007C5030">
      <w:pPr>
        <w:pStyle w:val="LISTINGBODY"/>
      </w:pPr>
      <w:r>
        <w:t xml:space="preserve">            } else $("#db_collections").val("Коллекций: —");</w:t>
      </w:r>
    </w:p>
    <w:p w:rsidR="007C5030" w:rsidRDefault="007C5030" w:rsidP="007C5030">
      <w:pPr>
        <w:pStyle w:val="LISTINGBODY"/>
      </w:pPr>
    </w:p>
    <w:p w:rsidR="007C5030" w:rsidRDefault="007C5030" w:rsidP="007C5030">
      <w:pPr>
        <w:pStyle w:val="LISTINGBODY"/>
      </w:pPr>
      <w:r>
        <w:t xml:space="preserve">            const analytics = response.analytics || {};</w:t>
      </w:r>
    </w:p>
    <w:p w:rsidR="007C5030" w:rsidRDefault="007C5030" w:rsidP="007C5030">
      <w:pPr>
        <w:pStyle w:val="LISTINGBODY"/>
      </w:pPr>
      <w:r>
        <w:t xml:space="preserve">            const temp = analytics.temperature || {};</w:t>
      </w:r>
    </w:p>
    <w:p w:rsidR="007C5030" w:rsidRDefault="007C5030" w:rsidP="007C5030">
      <w:pPr>
        <w:pStyle w:val="LISTINGBODY"/>
      </w:pPr>
      <w:r>
        <w:t xml:space="preserve">            const humidity = analytics.humidity || {};</w:t>
      </w:r>
    </w:p>
    <w:p w:rsidR="007C5030" w:rsidRDefault="007C5030" w:rsidP="007C5030">
      <w:pPr>
        <w:pStyle w:val="LISTINGBODY"/>
      </w:pPr>
      <w:r>
        <w:t xml:space="preserve">            const soil_moisture = analytics.soil_moisture || {};</w:t>
      </w:r>
    </w:p>
    <w:p w:rsidR="007C5030" w:rsidRDefault="007C5030" w:rsidP="007C5030">
      <w:pPr>
        <w:pStyle w:val="LISTINGBODY"/>
      </w:pPr>
    </w:p>
    <w:p w:rsidR="007C5030" w:rsidRDefault="007C5030" w:rsidP="007C5030">
      <w:pPr>
        <w:pStyle w:val="LISTINGBODY"/>
      </w:pPr>
      <w:r>
        <w:t xml:space="preserve">            $("#temperature_avg").val(</w:t>
      </w:r>
    </w:p>
    <w:p w:rsidR="007C5030" w:rsidRDefault="007C5030" w:rsidP="007C5030">
      <w:pPr>
        <w:pStyle w:val="LISTINGBODY"/>
      </w:pPr>
      <w:r>
        <w:lastRenderedPageBreak/>
        <w:t xml:space="preserve">                temp.error ? "ошибка" : formatValue(temp.avg, units.temperature)</w:t>
      </w:r>
    </w:p>
    <w:p w:rsidR="007C5030" w:rsidRDefault="007C5030" w:rsidP="007C5030">
      <w:pPr>
        <w:pStyle w:val="LISTINGBODY"/>
      </w:pPr>
      <w:r>
        <w:t xml:space="preserve">            );</w:t>
      </w:r>
    </w:p>
    <w:p w:rsidR="007C5030" w:rsidRDefault="007C5030" w:rsidP="007C5030">
      <w:pPr>
        <w:pStyle w:val="LISTINGBODY"/>
      </w:pPr>
      <w:r>
        <w:t xml:space="preserve">            $("#temperature_max").val(</w:t>
      </w:r>
    </w:p>
    <w:p w:rsidR="007C5030" w:rsidRDefault="007C5030" w:rsidP="007C5030">
      <w:pPr>
        <w:pStyle w:val="LISTINGBODY"/>
      </w:pPr>
      <w:r>
        <w:t xml:space="preserve">                temp.error ? "ошибка" : formatValue(temp.max, units.temperature)</w:t>
      </w:r>
    </w:p>
    <w:p w:rsidR="007C5030" w:rsidRDefault="007C5030" w:rsidP="007C5030">
      <w:pPr>
        <w:pStyle w:val="LISTINGBODY"/>
      </w:pPr>
      <w:r>
        <w:t xml:space="preserve">            );</w:t>
      </w:r>
    </w:p>
    <w:p w:rsidR="007C5030" w:rsidRDefault="007C5030" w:rsidP="007C5030">
      <w:pPr>
        <w:pStyle w:val="LISTINGBODY"/>
      </w:pPr>
    </w:p>
    <w:p w:rsidR="007C5030" w:rsidRDefault="007C5030" w:rsidP="007C5030">
      <w:pPr>
        <w:pStyle w:val="LISTINGBODY"/>
      </w:pPr>
      <w:r>
        <w:t xml:space="preserve">            $("#humidity_avg").val(</w:t>
      </w:r>
    </w:p>
    <w:p w:rsidR="007C5030" w:rsidRDefault="007C5030" w:rsidP="007C5030">
      <w:pPr>
        <w:pStyle w:val="LISTINGBODY"/>
      </w:pPr>
      <w:r>
        <w:t xml:space="preserve">                humidity.error ? "ошибка" : formatValue(humidity.avg, units.humidity)</w:t>
      </w:r>
    </w:p>
    <w:p w:rsidR="007C5030" w:rsidRDefault="007C5030" w:rsidP="007C5030">
      <w:pPr>
        <w:pStyle w:val="LISTINGBODY"/>
      </w:pPr>
      <w:r>
        <w:t xml:space="preserve">            );</w:t>
      </w:r>
    </w:p>
    <w:p w:rsidR="007C5030" w:rsidRDefault="007C5030" w:rsidP="007C5030">
      <w:pPr>
        <w:pStyle w:val="LISTINGBODY"/>
      </w:pPr>
      <w:r>
        <w:t xml:space="preserve">            $("#humidity_max").val(</w:t>
      </w:r>
    </w:p>
    <w:p w:rsidR="007C5030" w:rsidRDefault="007C5030" w:rsidP="007C5030">
      <w:pPr>
        <w:pStyle w:val="LISTINGBODY"/>
      </w:pPr>
      <w:r>
        <w:t xml:space="preserve">                humidity.error ? "ошибка" : formatValue(humidity.max, units.humidity)</w:t>
      </w:r>
    </w:p>
    <w:p w:rsidR="007C5030" w:rsidRDefault="007C5030" w:rsidP="007C5030">
      <w:pPr>
        <w:pStyle w:val="LISTINGBODY"/>
      </w:pPr>
      <w:r>
        <w:t xml:space="preserve">            );</w:t>
      </w:r>
    </w:p>
    <w:p w:rsidR="007C5030" w:rsidRDefault="007C5030" w:rsidP="007C5030">
      <w:pPr>
        <w:pStyle w:val="LISTINGBODY"/>
      </w:pPr>
    </w:p>
    <w:p w:rsidR="007C5030" w:rsidRDefault="007C5030" w:rsidP="007C5030">
      <w:pPr>
        <w:pStyle w:val="LISTINGBODY"/>
      </w:pPr>
      <w:r>
        <w:t xml:space="preserve">            $("#soil_avg").val(</w:t>
      </w:r>
    </w:p>
    <w:p w:rsidR="007C5030" w:rsidRDefault="007C5030" w:rsidP="007C5030">
      <w:pPr>
        <w:pStyle w:val="LISTINGBODY"/>
      </w:pPr>
      <w:r>
        <w:t xml:space="preserve">                soil_moisture.error</w:t>
      </w:r>
    </w:p>
    <w:p w:rsidR="007C5030" w:rsidRDefault="007C5030" w:rsidP="007C5030">
      <w:pPr>
        <w:pStyle w:val="LISTINGBODY"/>
      </w:pPr>
      <w:r>
        <w:t xml:space="preserve">                    ? "ошибка"</w:t>
      </w:r>
    </w:p>
    <w:p w:rsidR="007C5030" w:rsidRDefault="007C5030" w:rsidP="007C5030">
      <w:pPr>
        <w:pStyle w:val="LISTINGBODY"/>
      </w:pPr>
      <w:r>
        <w:t xml:space="preserve">                    : formatValue(soil_moisture.avg, units.soil_moisture)</w:t>
      </w:r>
    </w:p>
    <w:p w:rsidR="007C5030" w:rsidRDefault="007C5030" w:rsidP="007C5030">
      <w:pPr>
        <w:pStyle w:val="LISTINGBODY"/>
      </w:pPr>
      <w:r>
        <w:t xml:space="preserve">            );</w:t>
      </w:r>
    </w:p>
    <w:p w:rsidR="007C5030" w:rsidRDefault="007C5030" w:rsidP="007C5030">
      <w:pPr>
        <w:pStyle w:val="LISTINGBODY"/>
      </w:pPr>
      <w:r>
        <w:t xml:space="preserve">            $("#soil_max").val(</w:t>
      </w:r>
    </w:p>
    <w:p w:rsidR="007C5030" w:rsidRDefault="007C5030" w:rsidP="007C5030">
      <w:pPr>
        <w:pStyle w:val="LISTINGBODY"/>
      </w:pPr>
      <w:r>
        <w:t xml:space="preserve">                soil_moisture.error</w:t>
      </w:r>
    </w:p>
    <w:p w:rsidR="007C5030" w:rsidRDefault="007C5030" w:rsidP="007C5030">
      <w:pPr>
        <w:pStyle w:val="LISTINGBODY"/>
      </w:pPr>
      <w:r>
        <w:t xml:space="preserve">                    ? "ошибка"</w:t>
      </w:r>
    </w:p>
    <w:p w:rsidR="007C5030" w:rsidRDefault="007C5030" w:rsidP="007C5030">
      <w:pPr>
        <w:pStyle w:val="LISTINGBODY"/>
      </w:pPr>
      <w:r>
        <w:t xml:space="preserve">                    : formatValue(soil_moisture.max, units.soil_moisture)</w:t>
      </w:r>
    </w:p>
    <w:p w:rsidR="007C5030" w:rsidRDefault="007C5030" w:rsidP="007C5030">
      <w:pPr>
        <w:pStyle w:val="LISTINGBODY"/>
      </w:pPr>
      <w:r>
        <w:t xml:space="preserve">            );</w:t>
      </w:r>
    </w:p>
    <w:p w:rsidR="007C5030" w:rsidRDefault="007C5030" w:rsidP="007C5030">
      <w:pPr>
        <w:pStyle w:val="LISTINGBODY"/>
      </w:pPr>
      <w:r>
        <w:t xml:space="preserve">        },</w:t>
      </w:r>
    </w:p>
    <w:p w:rsidR="007C5030" w:rsidRDefault="007C5030" w:rsidP="007C5030">
      <w:pPr>
        <w:pStyle w:val="LISTINGBODY"/>
      </w:pPr>
      <w:r>
        <w:t xml:space="preserve">    });</w:t>
      </w:r>
    </w:p>
    <w:p w:rsidR="007C5030" w:rsidRDefault="007C5030" w:rsidP="007C5030">
      <w:pPr>
        <w:pStyle w:val="LISTINGBODY"/>
      </w:pPr>
      <w:r>
        <w:t>}</w:t>
      </w:r>
      <w:r w:rsidR="00CB0BD3">
        <w:br/>
        <w:t>…</w:t>
      </w:r>
    </w:p>
    <w:p w:rsidR="007C5030" w:rsidRPr="007C5030" w:rsidRDefault="007C5030" w:rsidP="007C5030">
      <w:pPr>
        <w:pStyle w:val="MAINTEXT1"/>
        <w:rPr>
          <w:lang w:val="en-US"/>
        </w:rPr>
      </w:pPr>
    </w:p>
    <w:sectPr w:rsidR="007C5030" w:rsidRPr="007C503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C5ED8" w:rsidRDefault="006C5ED8" w:rsidP="0002180F">
      <w:r>
        <w:separator/>
      </w:r>
    </w:p>
  </w:endnote>
  <w:endnote w:type="continuationSeparator" w:id="0">
    <w:p w:rsidR="006C5ED8" w:rsidRDefault="006C5ED8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C5ED8" w:rsidRDefault="006C5ED8" w:rsidP="0002180F">
      <w:r>
        <w:separator/>
      </w:r>
    </w:p>
  </w:footnote>
  <w:footnote w:type="continuationSeparator" w:id="0">
    <w:p w:rsidR="006C5ED8" w:rsidRDefault="006C5ED8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7D"/>
    <w:rsid w:val="00002A47"/>
    <w:rsid w:val="00016F54"/>
    <w:rsid w:val="000203E3"/>
    <w:rsid w:val="000214A2"/>
    <w:rsid w:val="000215AF"/>
    <w:rsid w:val="0002172C"/>
    <w:rsid w:val="0002180F"/>
    <w:rsid w:val="000244B3"/>
    <w:rsid w:val="00036B48"/>
    <w:rsid w:val="0004168B"/>
    <w:rsid w:val="00042380"/>
    <w:rsid w:val="00044FAC"/>
    <w:rsid w:val="00063FCF"/>
    <w:rsid w:val="000707C8"/>
    <w:rsid w:val="0007329A"/>
    <w:rsid w:val="0007437A"/>
    <w:rsid w:val="00076515"/>
    <w:rsid w:val="000815F8"/>
    <w:rsid w:val="000822F1"/>
    <w:rsid w:val="0009022D"/>
    <w:rsid w:val="00090445"/>
    <w:rsid w:val="00090D4A"/>
    <w:rsid w:val="000928CE"/>
    <w:rsid w:val="000954A6"/>
    <w:rsid w:val="000A2CF1"/>
    <w:rsid w:val="000A67BE"/>
    <w:rsid w:val="000B11D3"/>
    <w:rsid w:val="000B371F"/>
    <w:rsid w:val="000C031F"/>
    <w:rsid w:val="000C1F17"/>
    <w:rsid w:val="000C40F9"/>
    <w:rsid w:val="000C75B9"/>
    <w:rsid w:val="000D591A"/>
    <w:rsid w:val="000F019B"/>
    <w:rsid w:val="000F2F73"/>
    <w:rsid w:val="001118C4"/>
    <w:rsid w:val="00112CBF"/>
    <w:rsid w:val="00112F9E"/>
    <w:rsid w:val="00114FF3"/>
    <w:rsid w:val="00116F39"/>
    <w:rsid w:val="00125B99"/>
    <w:rsid w:val="001350FF"/>
    <w:rsid w:val="00136236"/>
    <w:rsid w:val="00146E7E"/>
    <w:rsid w:val="00155BBD"/>
    <w:rsid w:val="0015604A"/>
    <w:rsid w:val="001617DA"/>
    <w:rsid w:val="00164280"/>
    <w:rsid w:val="001650E8"/>
    <w:rsid w:val="00166165"/>
    <w:rsid w:val="001725C1"/>
    <w:rsid w:val="00173EDC"/>
    <w:rsid w:val="00177559"/>
    <w:rsid w:val="001874EA"/>
    <w:rsid w:val="00187D39"/>
    <w:rsid w:val="00193D12"/>
    <w:rsid w:val="00194A01"/>
    <w:rsid w:val="001A05F8"/>
    <w:rsid w:val="001A64AE"/>
    <w:rsid w:val="001B4D69"/>
    <w:rsid w:val="001B6531"/>
    <w:rsid w:val="001D3FEC"/>
    <w:rsid w:val="001D7ED5"/>
    <w:rsid w:val="0021115E"/>
    <w:rsid w:val="0023593D"/>
    <w:rsid w:val="0025397E"/>
    <w:rsid w:val="00271C67"/>
    <w:rsid w:val="002830CE"/>
    <w:rsid w:val="00284869"/>
    <w:rsid w:val="002956BD"/>
    <w:rsid w:val="002A21DE"/>
    <w:rsid w:val="002A3B0B"/>
    <w:rsid w:val="002A6978"/>
    <w:rsid w:val="002A7B49"/>
    <w:rsid w:val="002B0AEC"/>
    <w:rsid w:val="002B4F79"/>
    <w:rsid w:val="002B55C1"/>
    <w:rsid w:val="002B75C7"/>
    <w:rsid w:val="002C75CD"/>
    <w:rsid w:val="002D5C30"/>
    <w:rsid w:val="002D67FA"/>
    <w:rsid w:val="002E5DCE"/>
    <w:rsid w:val="002F387F"/>
    <w:rsid w:val="002F6184"/>
    <w:rsid w:val="00300DD1"/>
    <w:rsid w:val="00313D6F"/>
    <w:rsid w:val="00313F3C"/>
    <w:rsid w:val="00314D60"/>
    <w:rsid w:val="00321452"/>
    <w:rsid w:val="00326699"/>
    <w:rsid w:val="0032700E"/>
    <w:rsid w:val="00334AC8"/>
    <w:rsid w:val="00352422"/>
    <w:rsid w:val="00353F7B"/>
    <w:rsid w:val="00355938"/>
    <w:rsid w:val="003645A6"/>
    <w:rsid w:val="00374808"/>
    <w:rsid w:val="00375ACA"/>
    <w:rsid w:val="00376837"/>
    <w:rsid w:val="003824F6"/>
    <w:rsid w:val="003941C8"/>
    <w:rsid w:val="003B0FAB"/>
    <w:rsid w:val="003B3807"/>
    <w:rsid w:val="003B694A"/>
    <w:rsid w:val="003D3304"/>
    <w:rsid w:val="003D538D"/>
    <w:rsid w:val="003E4F69"/>
    <w:rsid w:val="003F448A"/>
    <w:rsid w:val="00402694"/>
    <w:rsid w:val="004038A5"/>
    <w:rsid w:val="00404D15"/>
    <w:rsid w:val="00405D24"/>
    <w:rsid w:val="00413AAB"/>
    <w:rsid w:val="0042189E"/>
    <w:rsid w:val="004313EF"/>
    <w:rsid w:val="00441845"/>
    <w:rsid w:val="004543CD"/>
    <w:rsid w:val="00454F9A"/>
    <w:rsid w:val="004748AC"/>
    <w:rsid w:val="00474DAE"/>
    <w:rsid w:val="0047521D"/>
    <w:rsid w:val="00490A54"/>
    <w:rsid w:val="00496C18"/>
    <w:rsid w:val="004A1C4A"/>
    <w:rsid w:val="004C674A"/>
    <w:rsid w:val="004D49C5"/>
    <w:rsid w:val="004E1B16"/>
    <w:rsid w:val="004E7C23"/>
    <w:rsid w:val="00505331"/>
    <w:rsid w:val="00505415"/>
    <w:rsid w:val="00506B50"/>
    <w:rsid w:val="00524674"/>
    <w:rsid w:val="00532E32"/>
    <w:rsid w:val="005364DC"/>
    <w:rsid w:val="00546DF0"/>
    <w:rsid w:val="00552C4F"/>
    <w:rsid w:val="005723BE"/>
    <w:rsid w:val="00585654"/>
    <w:rsid w:val="00590357"/>
    <w:rsid w:val="00597C61"/>
    <w:rsid w:val="005A2A15"/>
    <w:rsid w:val="005B566D"/>
    <w:rsid w:val="005C6680"/>
    <w:rsid w:val="005D0AB9"/>
    <w:rsid w:val="005D2040"/>
    <w:rsid w:val="005E14F7"/>
    <w:rsid w:val="005E3C66"/>
    <w:rsid w:val="005F383D"/>
    <w:rsid w:val="005F3F98"/>
    <w:rsid w:val="0060099D"/>
    <w:rsid w:val="006021A4"/>
    <w:rsid w:val="00615ECA"/>
    <w:rsid w:val="006375AF"/>
    <w:rsid w:val="00645B3A"/>
    <w:rsid w:val="00647B37"/>
    <w:rsid w:val="00651F7A"/>
    <w:rsid w:val="00657326"/>
    <w:rsid w:val="00661AD2"/>
    <w:rsid w:val="00664521"/>
    <w:rsid w:val="00665013"/>
    <w:rsid w:val="00670F86"/>
    <w:rsid w:val="00680CB9"/>
    <w:rsid w:val="006854F9"/>
    <w:rsid w:val="00690FF0"/>
    <w:rsid w:val="00694F8B"/>
    <w:rsid w:val="00695497"/>
    <w:rsid w:val="00696DD0"/>
    <w:rsid w:val="006A139C"/>
    <w:rsid w:val="006A42CB"/>
    <w:rsid w:val="006B0CD4"/>
    <w:rsid w:val="006B2C80"/>
    <w:rsid w:val="006C06EE"/>
    <w:rsid w:val="006C565E"/>
    <w:rsid w:val="006C5ED8"/>
    <w:rsid w:val="006D17EF"/>
    <w:rsid w:val="006D73A4"/>
    <w:rsid w:val="006F20BB"/>
    <w:rsid w:val="006F530E"/>
    <w:rsid w:val="007028C8"/>
    <w:rsid w:val="0070749A"/>
    <w:rsid w:val="00707EE1"/>
    <w:rsid w:val="007151DF"/>
    <w:rsid w:val="007260EC"/>
    <w:rsid w:val="00733945"/>
    <w:rsid w:val="00737A2E"/>
    <w:rsid w:val="00747212"/>
    <w:rsid w:val="00756F0D"/>
    <w:rsid w:val="00764548"/>
    <w:rsid w:val="00766A09"/>
    <w:rsid w:val="007759C2"/>
    <w:rsid w:val="007760F0"/>
    <w:rsid w:val="00777042"/>
    <w:rsid w:val="0079317E"/>
    <w:rsid w:val="00797693"/>
    <w:rsid w:val="007A7153"/>
    <w:rsid w:val="007B2A9E"/>
    <w:rsid w:val="007C5030"/>
    <w:rsid w:val="007C55D8"/>
    <w:rsid w:val="007D3F6D"/>
    <w:rsid w:val="007D49C2"/>
    <w:rsid w:val="007E6959"/>
    <w:rsid w:val="007F31BE"/>
    <w:rsid w:val="007F323E"/>
    <w:rsid w:val="00805AA6"/>
    <w:rsid w:val="00810104"/>
    <w:rsid w:val="00814354"/>
    <w:rsid w:val="00815621"/>
    <w:rsid w:val="0081594F"/>
    <w:rsid w:val="008163DE"/>
    <w:rsid w:val="00822BE1"/>
    <w:rsid w:val="00826389"/>
    <w:rsid w:val="00831996"/>
    <w:rsid w:val="008331DB"/>
    <w:rsid w:val="00834D5F"/>
    <w:rsid w:val="00837726"/>
    <w:rsid w:val="00854149"/>
    <w:rsid w:val="00885FA6"/>
    <w:rsid w:val="008914FE"/>
    <w:rsid w:val="008A619E"/>
    <w:rsid w:val="008A7F23"/>
    <w:rsid w:val="008B5522"/>
    <w:rsid w:val="008C376C"/>
    <w:rsid w:val="008C79EE"/>
    <w:rsid w:val="008C7F36"/>
    <w:rsid w:val="008D017A"/>
    <w:rsid w:val="008D1AAC"/>
    <w:rsid w:val="008D64CF"/>
    <w:rsid w:val="008E080A"/>
    <w:rsid w:val="008E67E9"/>
    <w:rsid w:val="009042D8"/>
    <w:rsid w:val="00904D6E"/>
    <w:rsid w:val="00921B6F"/>
    <w:rsid w:val="009265C5"/>
    <w:rsid w:val="00926DFF"/>
    <w:rsid w:val="00937884"/>
    <w:rsid w:val="009456EB"/>
    <w:rsid w:val="00945836"/>
    <w:rsid w:val="00950472"/>
    <w:rsid w:val="00951A99"/>
    <w:rsid w:val="00953742"/>
    <w:rsid w:val="009600E8"/>
    <w:rsid w:val="009604D9"/>
    <w:rsid w:val="00975193"/>
    <w:rsid w:val="0098170B"/>
    <w:rsid w:val="00984913"/>
    <w:rsid w:val="00986BC9"/>
    <w:rsid w:val="00986D1B"/>
    <w:rsid w:val="00992C96"/>
    <w:rsid w:val="0099717D"/>
    <w:rsid w:val="009A4DCD"/>
    <w:rsid w:val="009A6312"/>
    <w:rsid w:val="009B0829"/>
    <w:rsid w:val="009B49BB"/>
    <w:rsid w:val="009B751E"/>
    <w:rsid w:val="009C14CB"/>
    <w:rsid w:val="009D2232"/>
    <w:rsid w:val="009D55AD"/>
    <w:rsid w:val="009E13DE"/>
    <w:rsid w:val="009E2EC8"/>
    <w:rsid w:val="009E3329"/>
    <w:rsid w:val="009E6E79"/>
    <w:rsid w:val="009F3F79"/>
    <w:rsid w:val="00A05ECD"/>
    <w:rsid w:val="00A3718D"/>
    <w:rsid w:val="00A37C30"/>
    <w:rsid w:val="00A552DE"/>
    <w:rsid w:val="00A6385C"/>
    <w:rsid w:val="00A71822"/>
    <w:rsid w:val="00A73C84"/>
    <w:rsid w:val="00A74901"/>
    <w:rsid w:val="00A76307"/>
    <w:rsid w:val="00A7757C"/>
    <w:rsid w:val="00A82D1B"/>
    <w:rsid w:val="00A841ED"/>
    <w:rsid w:val="00A93EDC"/>
    <w:rsid w:val="00AA6951"/>
    <w:rsid w:val="00AA6ABA"/>
    <w:rsid w:val="00AB67D5"/>
    <w:rsid w:val="00AC24B6"/>
    <w:rsid w:val="00AC4335"/>
    <w:rsid w:val="00AD3198"/>
    <w:rsid w:val="00AD6015"/>
    <w:rsid w:val="00AE11FE"/>
    <w:rsid w:val="00AF4EB5"/>
    <w:rsid w:val="00AF6555"/>
    <w:rsid w:val="00AF6D5B"/>
    <w:rsid w:val="00B12ABF"/>
    <w:rsid w:val="00B20256"/>
    <w:rsid w:val="00B2042C"/>
    <w:rsid w:val="00B262AB"/>
    <w:rsid w:val="00B27BD8"/>
    <w:rsid w:val="00B31D0B"/>
    <w:rsid w:val="00B366F0"/>
    <w:rsid w:val="00B520BF"/>
    <w:rsid w:val="00B55CE9"/>
    <w:rsid w:val="00B613E6"/>
    <w:rsid w:val="00B632F0"/>
    <w:rsid w:val="00B66E73"/>
    <w:rsid w:val="00B71FEE"/>
    <w:rsid w:val="00B727FC"/>
    <w:rsid w:val="00B73B17"/>
    <w:rsid w:val="00B76DDA"/>
    <w:rsid w:val="00B77E7D"/>
    <w:rsid w:val="00B923A5"/>
    <w:rsid w:val="00BA50FA"/>
    <w:rsid w:val="00BB112C"/>
    <w:rsid w:val="00BD10F4"/>
    <w:rsid w:val="00BD1120"/>
    <w:rsid w:val="00BE45BA"/>
    <w:rsid w:val="00BE66A1"/>
    <w:rsid w:val="00BF7993"/>
    <w:rsid w:val="00C03BE7"/>
    <w:rsid w:val="00C05609"/>
    <w:rsid w:val="00C11192"/>
    <w:rsid w:val="00C12183"/>
    <w:rsid w:val="00C21B6C"/>
    <w:rsid w:val="00C3488A"/>
    <w:rsid w:val="00C44E77"/>
    <w:rsid w:val="00C46A22"/>
    <w:rsid w:val="00C51E65"/>
    <w:rsid w:val="00C5274A"/>
    <w:rsid w:val="00C60567"/>
    <w:rsid w:val="00C60A88"/>
    <w:rsid w:val="00C6314C"/>
    <w:rsid w:val="00C636A1"/>
    <w:rsid w:val="00C70523"/>
    <w:rsid w:val="00C72183"/>
    <w:rsid w:val="00C7552A"/>
    <w:rsid w:val="00C80B60"/>
    <w:rsid w:val="00C91D3A"/>
    <w:rsid w:val="00C93AE4"/>
    <w:rsid w:val="00C969C1"/>
    <w:rsid w:val="00CA1852"/>
    <w:rsid w:val="00CA4D6D"/>
    <w:rsid w:val="00CA65B0"/>
    <w:rsid w:val="00CB0BD3"/>
    <w:rsid w:val="00CC6D3E"/>
    <w:rsid w:val="00CD7072"/>
    <w:rsid w:val="00CF5C7F"/>
    <w:rsid w:val="00D02A78"/>
    <w:rsid w:val="00D347D3"/>
    <w:rsid w:val="00D36213"/>
    <w:rsid w:val="00D36C22"/>
    <w:rsid w:val="00D45D81"/>
    <w:rsid w:val="00D45F03"/>
    <w:rsid w:val="00D65CAA"/>
    <w:rsid w:val="00D70F42"/>
    <w:rsid w:val="00D824F7"/>
    <w:rsid w:val="00D833E3"/>
    <w:rsid w:val="00D855D3"/>
    <w:rsid w:val="00D8707C"/>
    <w:rsid w:val="00DA3FB8"/>
    <w:rsid w:val="00DA7C82"/>
    <w:rsid w:val="00DB546C"/>
    <w:rsid w:val="00DC1882"/>
    <w:rsid w:val="00DC1B09"/>
    <w:rsid w:val="00DC788F"/>
    <w:rsid w:val="00DD1A64"/>
    <w:rsid w:val="00DF362A"/>
    <w:rsid w:val="00DF7735"/>
    <w:rsid w:val="00E01D70"/>
    <w:rsid w:val="00E024ED"/>
    <w:rsid w:val="00E03111"/>
    <w:rsid w:val="00E14232"/>
    <w:rsid w:val="00E17BF7"/>
    <w:rsid w:val="00E20D10"/>
    <w:rsid w:val="00E22832"/>
    <w:rsid w:val="00E4178A"/>
    <w:rsid w:val="00E4403F"/>
    <w:rsid w:val="00E44A97"/>
    <w:rsid w:val="00E51362"/>
    <w:rsid w:val="00E7252C"/>
    <w:rsid w:val="00E90F84"/>
    <w:rsid w:val="00E9255A"/>
    <w:rsid w:val="00E951CF"/>
    <w:rsid w:val="00E97007"/>
    <w:rsid w:val="00EA3B1D"/>
    <w:rsid w:val="00EB0296"/>
    <w:rsid w:val="00EB2B2A"/>
    <w:rsid w:val="00EC4AC6"/>
    <w:rsid w:val="00ED438A"/>
    <w:rsid w:val="00EE1F6B"/>
    <w:rsid w:val="00EE1F7E"/>
    <w:rsid w:val="00EE29B5"/>
    <w:rsid w:val="00EE3B59"/>
    <w:rsid w:val="00EE3F95"/>
    <w:rsid w:val="00EF07F5"/>
    <w:rsid w:val="00EF3AEF"/>
    <w:rsid w:val="00F04F95"/>
    <w:rsid w:val="00F107DF"/>
    <w:rsid w:val="00F248C2"/>
    <w:rsid w:val="00F261A4"/>
    <w:rsid w:val="00F26346"/>
    <w:rsid w:val="00F26E35"/>
    <w:rsid w:val="00F50713"/>
    <w:rsid w:val="00F57E13"/>
    <w:rsid w:val="00F6317F"/>
    <w:rsid w:val="00F631E2"/>
    <w:rsid w:val="00F65A25"/>
    <w:rsid w:val="00F66F53"/>
    <w:rsid w:val="00F706AC"/>
    <w:rsid w:val="00F87EBD"/>
    <w:rsid w:val="00F960C9"/>
    <w:rsid w:val="00F972F8"/>
    <w:rsid w:val="00FA1CB4"/>
    <w:rsid w:val="00FA3569"/>
    <w:rsid w:val="00FA4E48"/>
    <w:rsid w:val="00FC12B4"/>
    <w:rsid w:val="00FC6AB2"/>
    <w:rsid w:val="00FD1FF9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3C86C9"/>
  <w15:docId w15:val="{F2C276C3-DF9E-C648-9E1C-F4712AA16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10</Pages>
  <Words>1672</Words>
  <Characters>9535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2026-04-24T20:59:00Z</cp:lastPrinted>
  <dcterms:created xsi:type="dcterms:W3CDTF">2026-04-24T20:59:00Z</dcterms:created>
  <dcterms:modified xsi:type="dcterms:W3CDTF">2026-04-24T20:59:00Z</dcterms:modified>
  <cp:category/>
</cp:coreProperties>
</file>