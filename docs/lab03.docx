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B77E7D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B77E7D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B77E7D">
              <w:rPr>
                <w:lang w:val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77E7D" w:rsidRDefault="00B77E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О. </w:t>
            </w:r>
            <w:r w:rsidRPr="00B77E7D">
              <w:t>Шевяков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96DD0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696DD0">
              <w:rPr>
                <w:lang w:val="en-US"/>
              </w:rPr>
              <w:t xml:space="preserve"> </w:t>
            </w:r>
            <w:r w:rsidR="00696DD0">
              <w:t>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B77E7D" w:rsidRDefault="00B77E7D" w:rsidP="00B77E7D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B77E7D">
              <w:rPr>
                <w:b w:val="0"/>
                <w:szCs w:val="32"/>
              </w:rPr>
              <w:t>ОРГАНИЗАЦИЯ ПОЛУЧЕНИЯ И ВЫВОДА ДАННЫХ</w:t>
            </w:r>
            <w:r>
              <w:rPr>
                <w:b w:val="0"/>
                <w:szCs w:val="32"/>
              </w:rPr>
              <w:t xml:space="preserve"> </w:t>
            </w:r>
            <w:r w:rsidRPr="00B77E7D">
              <w:rPr>
                <w:b w:val="0"/>
                <w:szCs w:val="32"/>
              </w:rPr>
              <w:t>С УДАЛЕННОГО ОБОРУДОВАНИЯ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B77E7D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B77E7D">
              <w:rPr>
                <w:sz w:val="28"/>
                <w:szCs w:val="28"/>
                <w:lang w:val="ru-RU"/>
              </w:rPr>
              <w:t>ИНТЕРНЕТ ВЕЩЕЙ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2B55C1">
        <w:t>4326</w:t>
      </w:r>
      <w:r w:rsidR="003B3807">
        <w:rPr>
          <w:lang w:val="en-US"/>
        </w:rPr>
        <w:br w:type="page"/>
      </w:r>
    </w:p>
    <w:p w:rsidR="008331DB" w:rsidRPr="00C72183" w:rsidRDefault="00B76DDA" w:rsidP="00C72183">
      <w:pPr>
        <w:pStyle w:val="DIV1"/>
      </w:pPr>
      <w:r>
        <w:lastRenderedPageBreak/>
        <w:t>Цель работы</w:t>
      </w:r>
    </w:p>
    <w:p w:rsidR="00C72183" w:rsidRDefault="00695497" w:rsidP="00695497">
      <w:pPr>
        <w:pStyle w:val="MAINTEXT1"/>
      </w:pPr>
      <w:r>
        <w:t xml:space="preserve">Цель работы: </w:t>
      </w:r>
      <w:r>
        <w:t>приобретение навыков организации получения</w:t>
      </w:r>
      <w:r>
        <w:t xml:space="preserve"> </w:t>
      </w:r>
      <w:r>
        <w:t>данных с удаленного оборудования</w:t>
      </w:r>
      <w:r>
        <w:t>.</w:t>
      </w:r>
    </w:p>
    <w:p w:rsidR="00B76DDA" w:rsidRPr="00C72183" w:rsidRDefault="00B76DDA" w:rsidP="00B76DDA">
      <w:pPr>
        <w:pStyle w:val="DIV1"/>
      </w:pPr>
      <w:r>
        <w:t>Задание</w:t>
      </w:r>
    </w:p>
    <w:p w:rsidR="00B76DDA" w:rsidRDefault="00AE11FE" w:rsidP="00B76DDA">
      <w:pPr>
        <w:pStyle w:val="MAINTEXT1"/>
      </w:pPr>
      <w:r w:rsidRPr="00AE11FE">
        <w:t>Реализовать эмуляторы вещей для всех классов, созданных в предыдущей лабораторной. Разработать один или несколько интерфейсов, в которые будут передаваться данные от эмуляторов. В рамках данной лабораторной работы необходимо передать в интерфейс только данные для мониторинга. Передача команд, которые осуществляют управление вещью, будет рассмотрена в следующей лабораторной. Для каждой вещи необходимо реализовать собственный ajax-запрос и собственную функцию подключения.</w:t>
      </w:r>
    </w:p>
    <w:p w:rsidR="00F66F53" w:rsidRPr="00F66F53" w:rsidRDefault="00F66F53" w:rsidP="00B76DDA">
      <w:pPr>
        <w:pStyle w:val="MAINTEXT1"/>
      </w:pPr>
      <w:r>
        <w:t>Вариант задания: «Умная теплица».</w:t>
      </w:r>
    </w:p>
    <w:p w:rsidR="00B76DDA" w:rsidRPr="00C72183" w:rsidRDefault="00B76DDA" w:rsidP="00B76DDA">
      <w:pPr>
        <w:pStyle w:val="DIV1"/>
      </w:pPr>
      <w:r>
        <w:t>Ход выполнения</w:t>
      </w:r>
    </w:p>
    <w:p w:rsidR="00FD1FF9" w:rsidRDefault="00FD1FF9" w:rsidP="00FD1FF9">
      <w:pPr>
        <w:pStyle w:val="MAINTEXT1"/>
      </w:pPr>
      <w:r>
        <w:t xml:space="preserve">Для каждого класса устройства были реализованы методы эмуляции состояния и метод подключения, возвращающий данные для мониторинга. В составе модели были использованы датчики, исполнительные устройства, главный контроллер и модуль базы данных.  </w:t>
      </w:r>
    </w:p>
    <w:p w:rsidR="00FD1FF9" w:rsidRDefault="00FD1FF9" w:rsidP="00FD1FF9">
      <w:pPr>
        <w:pStyle w:val="MAINTEXT1"/>
      </w:pPr>
      <w:r>
        <w:t>Код классов и методов эмуляции изображен на рисунк</w:t>
      </w:r>
      <w:r w:rsidR="00A93EDC">
        <w:t>ах</w:t>
      </w:r>
      <w:r>
        <w:t xml:space="preserve"> 1</w:t>
      </w:r>
      <w:r w:rsidR="00A93EDC">
        <w:t>–5</w:t>
      </w:r>
      <w:r>
        <w:t>.</w:t>
      </w:r>
    </w:p>
    <w:p w:rsidR="00FD1FF9" w:rsidRDefault="00FD1FF9" w:rsidP="00FD1FF9">
      <w:pPr>
        <w:pStyle w:val="PICTURE"/>
      </w:pPr>
      <w:r>
        <w:drawing>
          <wp:inline distT="0" distB="0" distL="0" distR="0" wp14:anchorId="2BDD7E91" wp14:editId="6B4D57D1">
            <wp:extent cx="5991225" cy="2322656"/>
            <wp:effectExtent l="0" t="0" r="3175" b="190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4440" cy="237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FF9" w:rsidRDefault="00FD1FF9" w:rsidP="00FD1FF9">
      <w:pPr>
        <w:pStyle w:val="PICTURECAPTION"/>
        <w:rPr>
          <w:lang w:val="en-US"/>
        </w:rPr>
      </w:pPr>
      <w:bookmarkStart w:id="0" w:name="_Ref2257178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1</w:t>
      </w:r>
      <w:r>
        <w:rPr>
          <w:noProof/>
        </w:rPr>
        <w:fldChar w:fldCharType="end"/>
      </w:r>
      <w:bookmarkEnd w:id="0"/>
      <w:r w:rsidRPr="000214A2">
        <w:t xml:space="preserve"> </w:t>
      </w:r>
      <w:r>
        <w:t>—</w:t>
      </w:r>
      <w:r w:rsidRPr="000214A2">
        <w:t xml:space="preserve"> </w:t>
      </w:r>
      <w:r w:rsidR="004A1C4A">
        <w:t xml:space="preserve">Абстрактный метод </w:t>
      </w:r>
      <w:r w:rsidR="004A1C4A">
        <w:rPr>
          <w:lang w:val="en-US"/>
        </w:rPr>
        <w:t>connect</w:t>
      </w:r>
    </w:p>
    <w:p w:rsidR="00AB67D5" w:rsidRDefault="00AB67D5" w:rsidP="00AB67D5">
      <w:pPr>
        <w:pStyle w:val="PICTURE"/>
      </w:pPr>
      <w:r>
        <w:lastRenderedPageBreak/>
        <w:drawing>
          <wp:inline distT="0" distB="0" distL="0" distR="0" wp14:anchorId="6DC4B93D" wp14:editId="2F03576A">
            <wp:extent cx="5591175" cy="3734646"/>
            <wp:effectExtent l="0" t="0" r="0" b="0"/>
            <wp:docPr id="2616031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03132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721" cy="374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7D5" w:rsidRPr="00885FA6" w:rsidRDefault="00AB67D5" w:rsidP="00AB67D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85FA6">
        <w:t xml:space="preserve">Реализованные методы </w:t>
      </w:r>
      <w:r w:rsidR="00885FA6">
        <w:rPr>
          <w:lang w:val="en-US"/>
        </w:rPr>
        <w:t>emulate</w:t>
      </w:r>
      <w:r w:rsidR="00885FA6" w:rsidRPr="00885FA6">
        <w:t xml:space="preserve"> </w:t>
      </w:r>
      <w:r w:rsidR="00885FA6">
        <w:t xml:space="preserve">и </w:t>
      </w:r>
      <w:r w:rsidR="00885FA6">
        <w:rPr>
          <w:lang w:val="en-US"/>
        </w:rPr>
        <w:t>connect</w:t>
      </w:r>
      <w:r w:rsidR="00885FA6" w:rsidRPr="00885FA6">
        <w:t xml:space="preserve"> </w:t>
      </w:r>
      <w:r w:rsidR="00885FA6">
        <w:t xml:space="preserve">класса </w:t>
      </w:r>
      <w:r w:rsidR="00885FA6">
        <w:rPr>
          <w:lang w:val="en-US"/>
        </w:rPr>
        <w:t>Sensor</w:t>
      </w:r>
    </w:p>
    <w:p w:rsidR="00AB67D5" w:rsidRDefault="00AB67D5" w:rsidP="00AB67D5">
      <w:pPr>
        <w:pStyle w:val="PICTURE"/>
      </w:pPr>
      <w:r>
        <w:drawing>
          <wp:inline distT="0" distB="0" distL="0" distR="0" wp14:anchorId="7B3BE708" wp14:editId="441B1F3C">
            <wp:extent cx="5845996" cy="2560492"/>
            <wp:effectExtent l="0" t="0" r="0" b="5080"/>
            <wp:docPr id="11474135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3580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736" cy="25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7D5" w:rsidRPr="00777042" w:rsidRDefault="00AB67D5" w:rsidP="00AB67D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CD7072" w:rsidRPr="00CD7072">
        <w:t xml:space="preserve">Реализованные методы emulate и connect класса </w:t>
      </w:r>
      <w:r w:rsidR="00CD7072">
        <w:rPr>
          <w:lang w:val="en-US"/>
        </w:rPr>
        <w:t>Actuator</w:t>
      </w:r>
    </w:p>
    <w:p w:rsidR="00AB67D5" w:rsidRDefault="00AB67D5" w:rsidP="00AB67D5">
      <w:pPr>
        <w:pStyle w:val="PICTURE"/>
      </w:pPr>
      <w:r>
        <w:lastRenderedPageBreak/>
        <w:drawing>
          <wp:inline distT="0" distB="0" distL="0" distR="0" wp14:anchorId="7B3BE708" wp14:editId="441B1F3C">
            <wp:extent cx="5774076" cy="3243688"/>
            <wp:effectExtent l="0" t="0" r="4445" b="0"/>
            <wp:docPr id="12574137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3792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82" cy="325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7D5" w:rsidRPr="00777042" w:rsidRDefault="00AB67D5" w:rsidP="00AB67D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77042" w:rsidRPr="00777042">
        <w:t xml:space="preserve">Реализованные методы emulate и connect класса </w:t>
      </w:r>
      <w:r w:rsidR="00777042">
        <w:rPr>
          <w:lang w:val="en-US"/>
        </w:rPr>
        <w:t>MainControlUnit</w:t>
      </w:r>
    </w:p>
    <w:p w:rsidR="00AB67D5" w:rsidRDefault="00AB67D5" w:rsidP="00AB67D5">
      <w:pPr>
        <w:pStyle w:val="PICTURE"/>
      </w:pPr>
      <w:r>
        <w:drawing>
          <wp:inline distT="0" distB="0" distL="0" distR="0" wp14:anchorId="7B3BE708" wp14:editId="441B1F3C">
            <wp:extent cx="5897366" cy="2745837"/>
            <wp:effectExtent l="0" t="0" r="0" b="0"/>
            <wp:docPr id="20141880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88077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3460" cy="275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7D5" w:rsidRPr="007D3F6D" w:rsidRDefault="00AB67D5" w:rsidP="00AB67D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D3F6D" w:rsidRPr="007D3F6D">
        <w:t xml:space="preserve">Реализованные методы emulate и connect класса </w:t>
      </w:r>
      <w:r w:rsidR="007D3F6D">
        <w:rPr>
          <w:lang w:val="en-US"/>
        </w:rPr>
        <w:t>Database</w:t>
      </w:r>
    </w:p>
    <w:p w:rsidR="00FD1FF9" w:rsidRDefault="00FD1FF9" w:rsidP="00FD1FF9">
      <w:pPr>
        <w:pStyle w:val="MAINTEXT1"/>
      </w:pPr>
      <w:r>
        <w:t xml:space="preserve">Далее была доработана серверная часть приложения на Flask. Было реализовано отображение основной страницы интерфейса через шаблон, а также созданы отдельные маршруты подключения для каждого типа устройства. Для каждого маршрута был обеспечен возврат данных в формате JSON, что позволило организовать корректный обмен между сервером и клиентской частью.  </w:t>
      </w:r>
    </w:p>
    <w:p w:rsidR="00FD1FF9" w:rsidRDefault="00FD1FF9" w:rsidP="00FD1FF9">
      <w:pPr>
        <w:pStyle w:val="MAINTEXT1"/>
      </w:pPr>
      <w:r>
        <w:lastRenderedPageBreak/>
        <w:t>Код серверных маршрутов и инициализации объектов изображен на рисунк</w:t>
      </w:r>
      <w:r w:rsidR="00D833E3">
        <w:t>ах</w:t>
      </w:r>
      <w:r>
        <w:t xml:space="preserve"> </w:t>
      </w:r>
      <w:r w:rsidR="00D833E3">
        <w:t>6–7</w:t>
      </w:r>
      <w:r>
        <w:t>.</w:t>
      </w:r>
    </w:p>
    <w:p w:rsidR="00EE1F6B" w:rsidRDefault="00EE1F6B" w:rsidP="00EE1F6B">
      <w:pPr>
        <w:pStyle w:val="PICTURE"/>
      </w:pPr>
      <w:r>
        <w:drawing>
          <wp:inline distT="0" distB="0" distL="0" distR="0" wp14:anchorId="4266F6A2" wp14:editId="0310704F">
            <wp:extent cx="5539553" cy="2506895"/>
            <wp:effectExtent l="0" t="0" r="0" b="0"/>
            <wp:docPr id="157527129" name="Graphic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129" name="Graphic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430" cy="251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6B" w:rsidRPr="00766A09" w:rsidRDefault="00EE1F6B" w:rsidP="00EE1F6B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66A09">
        <w:t>Инициализация объектов</w:t>
      </w:r>
      <w:r w:rsidR="00EF3AEF">
        <w:t xml:space="preserve"> системы</w:t>
      </w:r>
    </w:p>
    <w:p w:rsidR="009B49BB" w:rsidRDefault="009B49BB" w:rsidP="009B49BB">
      <w:pPr>
        <w:pStyle w:val="PICTURE"/>
      </w:pPr>
      <w:r>
        <w:drawing>
          <wp:inline distT="0" distB="0" distL="0" distR="0" wp14:anchorId="32AA3492" wp14:editId="46AF8A46">
            <wp:extent cx="3195263" cy="5333539"/>
            <wp:effectExtent l="0" t="0" r="5715" b="635"/>
            <wp:docPr id="13229471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47160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6449" cy="535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9BB" w:rsidRPr="001874EA" w:rsidRDefault="009B49BB" w:rsidP="009B49BB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1874EA">
        <w:t>Определение серверных маршрутов</w:t>
      </w:r>
    </w:p>
    <w:p w:rsidR="00FD1FF9" w:rsidRDefault="00FD1FF9" w:rsidP="00FD1FF9">
      <w:pPr>
        <w:pStyle w:val="MAINTEXT1"/>
      </w:pPr>
      <w:r>
        <w:lastRenderedPageBreak/>
        <w:t xml:space="preserve">После этого была сформирована структура клиентской части с разделением на шаблоны, скрипты и стили. В HTML-шаблоне были добавлены поля мониторинга для всех эмулируемых сущностей «умной теплицы». Для удобства визуального контроля данные были сгруппированы по карточкам.  </w:t>
      </w:r>
    </w:p>
    <w:p w:rsidR="00FD1FF9" w:rsidRDefault="00FD1FF9" w:rsidP="00FD1FF9">
      <w:pPr>
        <w:pStyle w:val="MAINTEXT1"/>
      </w:pPr>
      <w:r>
        <w:t xml:space="preserve">Код HTML-шаблона интерфейса изображен на рисунке </w:t>
      </w:r>
      <w:r w:rsidR="00E024ED">
        <w:t>8</w:t>
      </w:r>
    </w:p>
    <w:p w:rsidR="00AF4EB5" w:rsidRDefault="00AF4EB5" w:rsidP="00AF4EB5">
      <w:pPr>
        <w:pStyle w:val="PICTURE"/>
      </w:pPr>
      <w:r>
        <w:drawing>
          <wp:inline distT="0" distB="0" distL="0" distR="0" wp14:anchorId="1E213FA9" wp14:editId="7C93FBA0">
            <wp:extent cx="4469259" cy="6687538"/>
            <wp:effectExtent l="0" t="0" r="1270" b="5715"/>
            <wp:docPr id="4478443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4337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4206" cy="67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B5" w:rsidRPr="005D0AB9" w:rsidRDefault="00AF4EB5" w:rsidP="00AF4EB5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rPr>
          <w:lang w:val="en-US"/>
        </w:rPr>
        <w:t>HTML-</w:t>
      </w:r>
      <w:r>
        <w:t>код интерфейса</w:t>
      </w:r>
    </w:p>
    <w:p w:rsidR="00FD1FF9" w:rsidRDefault="00FD1FF9" w:rsidP="00FD1FF9">
      <w:pPr>
        <w:pStyle w:val="MAINTEXT1"/>
      </w:pPr>
      <w:r>
        <w:t xml:space="preserve">На стороне JavaScript были реализованы отдельные AJAX-запросы для каждой вещи, что соответствует требованиям задания. Было выполнено </w:t>
      </w:r>
      <w:r>
        <w:lastRenderedPageBreak/>
        <w:t xml:space="preserve">периодическое обращение к серверу с интервалом 1 секунда, что обеспечило регулярное обновление данных мониторинга в полях интерфейса. Подписи к показаниям были приведены к единому русскоязычному виду.  </w:t>
      </w:r>
    </w:p>
    <w:p w:rsidR="00FD1FF9" w:rsidRDefault="000C1F17" w:rsidP="00FD1FF9">
      <w:pPr>
        <w:pStyle w:val="MAINTEXT1"/>
      </w:pPr>
      <w:r>
        <w:t>Пример к</w:t>
      </w:r>
      <w:r w:rsidR="00FD1FF9">
        <w:t>од</w:t>
      </w:r>
      <w:r>
        <w:t xml:space="preserve">а </w:t>
      </w:r>
      <w:r w:rsidR="00FD1FF9">
        <w:t xml:space="preserve">клиентских AJAX-функций изображен на рисунке </w:t>
      </w:r>
      <w:r>
        <w:t>9</w:t>
      </w:r>
      <w:r w:rsidR="00FD1FF9">
        <w:t>.</w:t>
      </w:r>
      <w:r>
        <w:t xml:space="preserve"> На рисунке 10 приведена основная периодичная функция обновления интерфейса.</w:t>
      </w:r>
    </w:p>
    <w:p w:rsidR="005D0AB9" w:rsidRDefault="005D0AB9" w:rsidP="005D0AB9">
      <w:pPr>
        <w:pStyle w:val="PICTURE"/>
      </w:pPr>
      <w:r>
        <w:drawing>
          <wp:inline distT="0" distB="0" distL="0" distR="0" wp14:anchorId="04F868D6" wp14:editId="48DA9DDA">
            <wp:extent cx="5630208" cy="1695236"/>
            <wp:effectExtent l="0" t="0" r="0" b="0"/>
            <wp:docPr id="1298073070" name="Graphic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73070" name="Graphic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559" cy="170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FF9" w:rsidRDefault="005D0AB9" w:rsidP="006A139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Пример </w:t>
      </w:r>
      <w:r>
        <w:rPr>
          <w:lang w:val="en-US"/>
        </w:rPr>
        <w:t>AJAX</w:t>
      </w:r>
      <w:r>
        <w:t>-запроса данных температурного датчика</w:t>
      </w:r>
    </w:p>
    <w:p w:rsidR="001650E8" w:rsidRDefault="001650E8" w:rsidP="001650E8">
      <w:pPr>
        <w:pStyle w:val="PICTURE"/>
      </w:pPr>
      <w:r>
        <w:drawing>
          <wp:inline distT="0" distB="0" distL="0" distR="0" wp14:anchorId="22900E75" wp14:editId="0B875295">
            <wp:extent cx="3082247" cy="2183552"/>
            <wp:effectExtent l="0" t="0" r="4445" b="1270"/>
            <wp:docPr id="4711029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2961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1222" cy="21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E8" w:rsidRDefault="001650E8" w:rsidP="001650E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Периодич</w:t>
      </w:r>
      <w:r w:rsidR="00E90F84">
        <w:t xml:space="preserve">ная </w:t>
      </w:r>
      <w:r>
        <w:t>функция обновления интерфейса</w:t>
      </w:r>
    </w:p>
    <w:p w:rsidR="00FD1FF9" w:rsidRDefault="00D02A78" w:rsidP="00FD1FF9">
      <w:pPr>
        <w:pStyle w:val="MAINTEXT1"/>
      </w:pPr>
      <w:r>
        <w:t xml:space="preserve">Далее </w:t>
      </w:r>
      <w:r w:rsidR="00FD1FF9">
        <w:t>было выполнено</w:t>
      </w:r>
      <w:r w:rsidR="0081594F">
        <w:t xml:space="preserve"> </w:t>
      </w:r>
      <w:r w:rsidR="00FD1FF9">
        <w:t xml:space="preserve">оформление интерфейса с использованием CSS, а также структурирование стилевых параметров через переменные (дизайн-токены) для базовых визуальных характеристик. Это позволило повысить читаемость и поддерживаемость оформления.  </w:t>
      </w:r>
    </w:p>
    <w:p w:rsidR="00FD1FF9" w:rsidRDefault="00597C61" w:rsidP="00FD1FF9">
      <w:pPr>
        <w:pStyle w:val="MAINTEXT1"/>
      </w:pPr>
      <w:r>
        <w:t>Фрагмент к</w:t>
      </w:r>
      <w:r w:rsidR="00FD1FF9">
        <w:t>од</w:t>
      </w:r>
      <w:r>
        <w:t xml:space="preserve">а </w:t>
      </w:r>
      <w:r w:rsidR="00FD1FF9">
        <w:t xml:space="preserve">таблицы стилей изображен на рисунке </w:t>
      </w:r>
      <w:r w:rsidR="00A7757C">
        <w:t>11</w:t>
      </w:r>
      <w:r w:rsidR="00FD1FF9">
        <w:t>.</w:t>
      </w:r>
    </w:p>
    <w:p w:rsidR="004748AC" w:rsidRDefault="004748AC" w:rsidP="004748AC">
      <w:pPr>
        <w:pStyle w:val="PICTURE"/>
      </w:pPr>
      <w:r>
        <w:lastRenderedPageBreak/>
        <w:drawing>
          <wp:inline distT="0" distB="0" distL="0" distR="0" wp14:anchorId="7E87E66A" wp14:editId="3E9F7D26">
            <wp:extent cx="3174715" cy="3925018"/>
            <wp:effectExtent l="0" t="0" r="635" b="0"/>
            <wp:docPr id="17444918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1834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0619" cy="39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8AC" w:rsidRDefault="004748AC" w:rsidP="004748A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11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D8707C">
        <w:t xml:space="preserve">Фрагмент кода </w:t>
      </w:r>
      <w:r w:rsidR="00D8707C" w:rsidRPr="00D8707C">
        <w:t>CSS</w:t>
      </w:r>
      <w:r w:rsidR="00D8707C">
        <w:t>-стилей интерфейса</w:t>
      </w:r>
    </w:p>
    <w:p w:rsidR="00E20D10" w:rsidRDefault="00E20D10" w:rsidP="00E20D10">
      <w:pPr>
        <w:pStyle w:val="MAINTEXT1"/>
      </w:pPr>
      <w:r>
        <w:t>Реализованный пользовательский интерфейс приведен на рисунке 12</w:t>
      </w:r>
      <w:r w:rsidR="000954A6">
        <w:t>.</w:t>
      </w:r>
    </w:p>
    <w:p w:rsidR="00E20D10" w:rsidRDefault="00E20D10" w:rsidP="00E20D10">
      <w:pPr>
        <w:pStyle w:val="PICTURE"/>
      </w:pPr>
      <w:r>
        <w:drawing>
          <wp:inline distT="0" distB="0" distL="0" distR="0" wp14:anchorId="57B04013" wp14:editId="1F96F1FF">
            <wp:extent cx="3616503" cy="4059884"/>
            <wp:effectExtent l="0" t="0" r="3175" b="4445"/>
            <wp:docPr id="8900192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9271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3532" cy="40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10" w:rsidRDefault="00E20D10" w:rsidP="00E20D1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80CB9">
        <w:rPr>
          <w:noProof/>
        </w:rPr>
        <w:t>12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F3F98">
        <w:t>Реализованный интерфейс в браузере</w:t>
      </w:r>
    </w:p>
    <w:p w:rsidR="00E20D10" w:rsidRPr="00D8707C" w:rsidRDefault="00E20D10" w:rsidP="00E20D10">
      <w:pPr>
        <w:pStyle w:val="MAINTEXT1"/>
      </w:pPr>
    </w:p>
    <w:p w:rsidR="00B76DDA" w:rsidRPr="00C72183" w:rsidRDefault="00F26E35" w:rsidP="00B76DDA">
      <w:pPr>
        <w:pStyle w:val="DIV1"/>
      </w:pPr>
      <w:r>
        <w:t>Выводы</w:t>
      </w:r>
    </w:p>
    <w:p w:rsidR="00112F9E" w:rsidRDefault="00112F9E" w:rsidP="00112F9E">
      <w:pPr>
        <w:pStyle w:val="MAINTEXT1"/>
      </w:pPr>
      <w:r>
        <w:t xml:space="preserve">В результате выполнения лабораторной работы была достигнута поставленная цель по освоению принципов организации получения и вывода данных с удаленного оборудования. Была реализована архитектура мониторинга для </w:t>
      </w:r>
      <w:r w:rsidR="001617DA">
        <w:t>системы</w:t>
      </w:r>
      <w:r>
        <w:t xml:space="preserve"> </w:t>
      </w:r>
      <w:r w:rsidR="001617DA">
        <w:t>у</w:t>
      </w:r>
      <w:r>
        <w:t>мн</w:t>
      </w:r>
      <w:r w:rsidR="001617DA">
        <w:t>ой</w:t>
      </w:r>
      <w:r>
        <w:t xml:space="preserve"> теплиц</w:t>
      </w:r>
      <w:r w:rsidR="001617DA">
        <w:t>ы</w:t>
      </w:r>
      <w:r>
        <w:t>, в которой обмен между серверной и клиентской частями осуществляется через GET-запросы и JSON-ответы. Для всех ключевых сущностей предметной области были созданы эмуляторы, обеспечивающие формирование актуальных параметров состояния, что позволило смоделировать работу реальной IoT-системы без подключения физического оборудования.</w:t>
      </w:r>
    </w:p>
    <w:p w:rsidR="00B76DDA" w:rsidRDefault="00112F9E" w:rsidP="00112F9E">
      <w:pPr>
        <w:pStyle w:val="MAINTEXT1"/>
      </w:pPr>
      <w:r>
        <w:t>В ходе работы была подтверждена корректность взаимодействия между компонентами: серверные маршруты стабильно возвращают данные, клиентская часть регулярно запрашивает их и отображает в интерфейсе в режиме периодического обновления. Разделение проекта на серверную логику, шаблоны, скрипты и стили обеспечило понятную структуру и удобство сопровождения. Полученный результат демонстрирует практическую готовность системы к дальнейшему развитию.</w:t>
      </w:r>
    </w:p>
    <w:p w:rsidR="00EA3B1D" w:rsidRDefault="00EA3B1D" w:rsidP="000822F1">
      <w:pPr>
        <w:pStyle w:val="H1"/>
      </w:pPr>
      <w:r>
        <w:br w:type="page"/>
      </w:r>
      <w:r w:rsidR="000822F1">
        <w:lastRenderedPageBreak/>
        <w:t>ПРИЛОЖЕНИЕ</w:t>
      </w:r>
    </w:p>
    <w:p w:rsidR="000822F1" w:rsidRDefault="000822F1" w:rsidP="000822F1">
      <w:pPr>
        <w:pStyle w:val="H1excluded"/>
      </w:pPr>
      <w:r>
        <w:t>Исходный код</w:t>
      </w:r>
    </w:p>
    <w:p w:rsidR="0007329A" w:rsidRPr="0007329A" w:rsidRDefault="0007329A" w:rsidP="0007329A">
      <w:pPr>
        <w:pStyle w:val="MAINTEXT1"/>
      </w:pPr>
      <w:r>
        <w:t xml:space="preserve">Исходный код приложения также доступен по ссылке: </w:t>
      </w:r>
      <w:r w:rsidRPr="0007329A">
        <w:t>https://github.com/grigorijtomczuk/smart-greenhouse</w:t>
      </w:r>
      <w:r w:rsidRPr="0007329A">
        <w:t>.</w:t>
      </w:r>
    </w:p>
    <w:p w:rsidR="00B76DDA" w:rsidRPr="0007329A" w:rsidRDefault="00B76DDA" w:rsidP="00B76DDA">
      <w:pPr>
        <w:pStyle w:val="LISTINGCAPTION"/>
      </w:pPr>
      <w:r>
        <w:t>Листинг</w:t>
      </w:r>
      <w:r w:rsidRPr="0007329A">
        <w:t xml:space="preserve"> </w:t>
      </w:r>
      <w:r>
        <w:fldChar w:fldCharType="begin"/>
      </w:r>
      <w:r w:rsidRPr="0007329A">
        <w:instrText xml:space="preserve"> </w:instrText>
      </w:r>
      <w:r w:rsidRPr="0016609C">
        <w:rPr>
          <w:lang w:val="en-US"/>
        </w:rPr>
        <w:instrText>SEQ</w:instrText>
      </w:r>
      <w:r w:rsidRPr="0007329A">
        <w:instrText xml:space="preserve"> </w:instrText>
      </w:r>
      <w:r>
        <w:instrText>Листинг</w:instrText>
      </w:r>
      <w:r w:rsidRPr="0007329A">
        <w:instrText xml:space="preserve"> \* </w:instrText>
      </w:r>
      <w:r w:rsidRPr="0016609C">
        <w:rPr>
          <w:lang w:val="en-US"/>
        </w:rPr>
        <w:instrText>ARABIC</w:instrText>
      </w:r>
      <w:r w:rsidRPr="0007329A">
        <w:instrText xml:space="preserve"> </w:instrText>
      </w:r>
      <w:r>
        <w:fldChar w:fldCharType="separate"/>
      </w:r>
      <w:r w:rsidR="00680CB9" w:rsidRPr="0007329A">
        <w:rPr>
          <w:noProof/>
        </w:rPr>
        <w:t>1</w:t>
      </w:r>
      <w:r>
        <w:fldChar w:fldCharType="end"/>
      </w:r>
      <w:r w:rsidRPr="0007329A">
        <w:t xml:space="preserve"> — </w:t>
      </w:r>
      <w:r w:rsidR="001350FF">
        <w:rPr>
          <w:lang w:val="en-US"/>
        </w:rPr>
        <w:t>app</w:t>
      </w:r>
      <w:r w:rsidR="001350FF" w:rsidRPr="0007329A">
        <w:t>.</w:t>
      </w:r>
      <w:r w:rsidR="001350FF">
        <w:rPr>
          <w:lang w:val="en-US"/>
        </w:rPr>
        <w:t>py</w:t>
      </w:r>
    </w:p>
    <w:p w:rsidR="00B262AB" w:rsidRDefault="00B262AB" w:rsidP="00B262AB">
      <w:pPr>
        <w:pStyle w:val="LISTINGBODY"/>
      </w:pPr>
      <w:r>
        <w:t>import logging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from flask import Flask, jsonify, render_template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from devices import Actuator, Database, MainControlUnit, Sensor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app = Flask(__name__)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temperature_sensor = Sensor(1, "Датчик температуры", "temperature", "°C")</w:t>
      </w:r>
    </w:p>
    <w:p w:rsidR="00B262AB" w:rsidRDefault="00B262AB" w:rsidP="00B262AB">
      <w:pPr>
        <w:pStyle w:val="LISTINGBODY"/>
      </w:pPr>
      <w:r>
        <w:t>humidity_sensor = Sensor(2, "Датчик влажности воздуха", "humidity", "%")</w:t>
      </w:r>
    </w:p>
    <w:p w:rsidR="00B262AB" w:rsidRDefault="00B262AB" w:rsidP="00B262AB">
      <w:pPr>
        <w:pStyle w:val="LISTINGBODY"/>
      </w:pPr>
      <w:r>
        <w:t>soil_sensor = Sensor(3, "Датчик влажности почвы", "soil_moisture", "%")</w:t>
      </w:r>
    </w:p>
    <w:p w:rsidR="00B262AB" w:rsidRDefault="00B262AB" w:rsidP="00B262AB">
      <w:pPr>
        <w:pStyle w:val="LISTINGBODY"/>
      </w:pPr>
      <w:r>
        <w:t>fan = Actuator(101, "Вентилятор", "fan", 120.0)</w:t>
      </w:r>
    </w:p>
    <w:p w:rsidR="00B262AB" w:rsidRDefault="00B262AB" w:rsidP="00B262AB">
      <w:pPr>
        <w:pStyle w:val="LISTINGBODY"/>
      </w:pPr>
      <w:r>
        <w:t>pump = Actuator(102, "Насос полива", "pump", 80.0)</w:t>
      </w:r>
    </w:p>
    <w:p w:rsidR="00B262AB" w:rsidRDefault="00B262AB" w:rsidP="00B262AB">
      <w:pPr>
        <w:pStyle w:val="LISTINGBODY"/>
      </w:pPr>
      <w:r>
        <w:t>controller = MainControlUnit()</w:t>
      </w:r>
    </w:p>
    <w:p w:rsidR="00B262AB" w:rsidRDefault="00B262AB" w:rsidP="00B262AB">
      <w:pPr>
        <w:pStyle w:val="LISTINGBODY"/>
      </w:pPr>
      <w:r>
        <w:t>database = Database("sqlite:///greenhouse.db", "./data")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temperature_sensor.turn_on()</w:t>
      </w:r>
    </w:p>
    <w:p w:rsidR="00B262AB" w:rsidRDefault="00B262AB" w:rsidP="00B262AB">
      <w:pPr>
        <w:pStyle w:val="LISTINGBODY"/>
      </w:pPr>
      <w:r>
        <w:t>humidity_sensor.turn_on()</w:t>
      </w:r>
    </w:p>
    <w:p w:rsidR="00B262AB" w:rsidRDefault="00B262AB" w:rsidP="00B262AB">
      <w:pPr>
        <w:pStyle w:val="LISTINGBODY"/>
      </w:pPr>
      <w:r>
        <w:t>soil_sensor.turn_on()</w:t>
      </w:r>
    </w:p>
    <w:p w:rsidR="00B262AB" w:rsidRDefault="00B262AB" w:rsidP="00B262AB">
      <w:pPr>
        <w:pStyle w:val="LISTINGBODY"/>
      </w:pPr>
      <w:r>
        <w:t>fan.turn_on()</w:t>
      </w:r>
    </w:p>
    <w:p w:rsidR="00B262AB" w:rsidRDefault="00B262AB" w:rsidP="00B262AB">
      <w:pPr>
        <w:pStyle w:val="LISTINGBODY"/>
      </w:pPr>
      <w:r>
        <w:t>pump.turn_on()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@app.route("/")</w:t>
      </w:r>
    </w:p>
    <w:p w:rsidR="00B262AB" w:rsidRDefault="00B262AB" w:rsidP="00B262AB">
      <w:pPr>
        <w:pStyle w:val="LISTINGBODY"/>
      </w:pPr>
      <w:r>
        <w:t>def index():</w:t>
      </w:r>
    </w:p>
    <w:p w:rsidR="00B262AB" w:rsidRDefault="00B262AB" w:rsidP="00B262AB">
      <w:pPr>
        <w:pStyle w:val="LISTINGBODY"/>
      </w:pPr>
      <w:r>
        <w:t xml:space="preserve">    return render_template("dashboard.html")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@app.route("/connect/temperature")</w:t>
      </w:r>
    </w:p>
    <w:p w:rsidR="00B262AB" w:rsidRDefault="00B262AB" w:rsidP="00B262AB">
      <w:pPr>
        <w:pStyle w:val="LISTINGBODY"/>
      </w:pPr>
      <w:r>
        <w:t>def connect_temperature():</w:t>
      </w:r>
    </w:p>
    <w:p w:rsidR="00B262AB" w:rsidRDefault="00B262AB" w:rsidP="00B262AB">
      <w:pPr>
        <w:pStyle w:val="LISTINGBODY"/>
      </w:pPr>
      <w:r>
        <w:t xml:space="preserve">    return jsonify(temperature_sensor.connect())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@app.route("/connect/humidity")</w:t>
      </w:r>
    </w:p>
    <w:p w:rsidR="00B262AB" w:rsidRDefault="00B262AB" w:rsidP="00B262AB">
      <w:pPr>
        <w:pStyle w:val="LISTINGBODY"/>
      </w:pPr>
      <w:r>
        <w:t>def connect_humidity():</w:t>
      </w:r>
    </w:p>
    <w:p w:rsidR="00B262AB" w:rsidRDefault="00B262AB" w:rsidP="00B262AB">
      <w:pPr>
        <w:pStyle w:val="LISTINGBODY"/>
      </w:pPr>
      <w:r>
        <w:t xml:space="preserve">    return jsonify(humidity_sensor.connect())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@app.route("/connect/soil")</w:t>
      </w:r>
    </w:p>
    <w:p w:rsidR="00B262AB" w:rsidRDefault="00B262AB" w:rsidP="00B262AB">
      <w:pPr>
        <w:pStyle w:val="LISTINGBODY"/>
      </w:pPr>
      <w:r>
        <w:t>def connect_soil():</w:t>
      </w:r>
    </w:p>
    <w:p w:rsidR="00B262AB" w:rsidRDefault="00B262AB" w:rsidP="00B262AB">
      <w:pPr>
        <w:pStyle w:val="LISTINGBODY"/>
      </w:pPr>
      <w:r>
        <w:t xml:space="preserve">    return jsonify(soil_sensor.connect())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@app.route("/connect/fan")</w:t>
      </w:r>
    </w:p>
    <w:p w:rsidR="00B262AB" w:rsidRDefault="00B262AB" w:rsidP="00B262AB">
      <w:pPr>
        <w:pStyle w:val="LISTINGBODY"/>
      </w:pPr>
      <w:r>
        <w:t>def connect_fan():</w:t>
      </w:r>
    </w:p>
    <w:p w:rsidR="00B262AB" w:rsidRDefault="00B262AB" w:rsidP="00B262AB">
      <w:pPr>
        <w:pStyle w:val="LISTINGBODY"/>
      </w:pPr>
      <w:r>
        <w:t xml:space="preserve">    return jsonify(fan.connect())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@app.route("/connect/pump")</w:t>
      </w:r>
    </w:p>
    <w:p w:rsidR="00B262AB" w:rsidRDefault="00B262AB" w:rsidP="00B262AB">
      <w:pPr>
        <w:pStyle w:val="LISTINGBODY"/>
      </w:pPr>
      <w:r>
        <w:t>def connect_pump():</w:t>
      </w:r>
    </w:p>
    <w:p w:rsidR="00B262AB" w:rsidRDefault="00B262AB" w:rsidP="00B262AB">
      <w:pPr>
        <w:pStyle w:val="LISTINGBODY"/>
      </w:pPr>
      <w:r>
        <w:t xml:space="preserve">    return jsonify(pump.connect())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@app.route("/connect/controller")</w:t>
      </w:r>
    </w:p>
    <w:p w:rsidR="00B262AB" w:rsidRDefault="00B262AB" w:rsidP="00B262AB">
      <w:pPr>
        <w:pStyle w:val="LISTINGBODY"/>
      </w:pPr>
      <w:r>
        <w:t>def connect_controller():</w:t>
      </w:r>
    </w:p>
    <w:p w:rsidR="00B262AB" w:rsidRDefault="00B262AB" w:rsidP="00B262AB">
      <w:pPr>
        <w:pStyle w:val="LISTINGBODY"/>
      </w:pPr>
      <w:r>
        <w:t xml:space="preserve">    return jsonify(controller.connect())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@app.route("/connect/database")</w:t>
      </w:r>
    </w:p>
    <w:p w:rsidR="00B262AB" w:rsidRDefault="00B262AB" w:rsidP="00B262AB">
      <w:pPr>
        <w:pStyle w:val="LISTINGBODY"/>
      </w:pPr>
      <w:r>
        <w:t>def connect_database():</w:t>
      </w:r>
    </w:p>
    <w:p w:rsidR="00B262AB" w:rsidRDefault="00B262AB" w:rsidP="00B262AB">
      <w:pPr>
        <w:pStyle w:val="LISTINGBODY"/>
      </w:pPr>
      <w:r>
        <w:t xml:space="preserve">    return jsonify(database.connect())</w:t>
      </w: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</w:p>
    <w:p w:rsidR="00B262AB" w:rsidRDefault="00B262AB" w:rsidP="00B262AB">
      <w:pPr>
        <w:pStyle w:val="LISTINGBODY"/>
      </w:pPr>
      <w:r>
        <w:t>if __name__ == "__main__":</w:t>
      </w:r>
    </w:p>
    <w:p w:rsidR="00B262AB" w:rsidRDefault="00B262AB" w:rsidP="00B262AB">
      <w:pPr>
        <w:pStyle w:val="LISTINGBODY"/>
      </w:pPr>
      <w:r>
        <w:t xml:space="preserve">    logging.getLogger("werkzeug").setLevel(logging.ERROR)</w:t>
      </w:r>
    </w:p>
    <w:p w:rsidR="00B76DDA" w:rsidRDefault="00B262AB" w:rsidP="00B262AB">
      <w:pPr>
        <w:pStyle w:val="LISTINGBODY"/>
      </w:pPr>
      <w:r>
        <w:t xml:space="preserve">    app.run(debug=True)</w:t>
      </w:r>
    </w:p>
    <w:p w:rsidR="00D65CAA" w:rsidRPr="001350FF" w:rsidRDefault="00D65CAA" w:rsidP="00D65CAA">
      <w:pPr>
        <w:pStyle w:val="LISTINGCAPTION"/>
        <w:rPr>
          <w:lang w:val="en-US"/>
        </w:rPr>
      </w:pPr>
      <w:r>
        <w:t>Листинг</w:t>
      </w:r>
      <w:r w:rsidRPr="00D65CAA">
        <w:rPr>
          <w:lang w:val="en-US"/>
        </w:rPr>
        <w:t xml:space="preserve"> </w:t>
      </w:r>
      <w:r>
        <w:fldChar w:fldCharType="begin"/>
      </w:r>
      <w:r w:rsidRPr="00D65CAA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D65CAA">
        <w:rPr>
          <w:lang w:val="en-US"/>
        </w:rPr>
        <w:instrText xml:space="preserve"> </w:instrText>
      </w:r>
      <w:r>
        <w:instrText>Листинг</w:instrText>
      </w:r>
      <w:r w:rsidRPr="00D65CAA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D65CAA">
        <w:rPr>
          <w:lang w:val="en-US"/>
        </w:rPr>
        <w:instrText xml:space="preserve"> </w:instrText>
      </w:r>
      <w:r>
        <w:fldChar w:fldCharType="separate"/>
      </w:r>
      <w:r w:rsidR="00680CB9">
        <w:rPr>
          <w:noProof/>
          <w:lang w:val="en-US"/>
        </w:rPr>
        <w:t>2</w:t>
      </w:r>
      <w:r>
        <w:fldChar w:fldCharType="end"/>
      </w:r>
      <w:r w:rsidRPr="00D65CAA">
        <w:rPr>
          <w:lang w:val="en-US"/>
        </w:rPr>
        <w:t xml:space="preserve"> — </w:t>
      </w:r>
      <w:r w:rsidR="001350FF">
        <w:rPr>
          <w:lang w:val="en-US"/>
        </w:rPr>
        <w:t>devices.py</w:t>
      </w:r>
    </w:p>
    <w:p w:rsidR="004543CD" w:rsidRDefault="004543CD" w:rsidP="004543CD">
      <w:pPr>
        <w:pStyle w:val="LISTINGBODY"/>
      </w:pPr>
      <w:r>
        <w:t>import random</w:t>
      </w:r>
    </w:p>
    <w:p w:rsidR="004543CD" w:rsidRDefault="004543CD" w:rsidP="004543CD">
      <w:pPr>
        <w:pStyle w:val="LISTINGBODY"/>
      </w:pPr>
      <w:r>
        <w:t>from abc import ABC, abstractmethod</w:t>
      </w:r>
    </w:p>
    <w:p w:rsidR="004543CD" w:rsidRDefault="004543CD" w:rsidP="004543CD">
      <w:pPr>
        <w:pStyle w:val="LISTINGBODY"/>
      </w:pPr>
      <w:r>
        <w:t>from datetime import datetime</w:t>
      </w:r>
    </w:p>
    <w:p w:rsidR="004543CD" w:rsidRDefault="004543CD" w:rsidP="004543CD">
      <w:pPr>
        <w:pStyle w:val="LISTINGBODY"/>
      </w:pPr>
      <w:r>
        <w:t>from typing import Dict, List, Optional, Union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>class Device(ABC):</w:t>
      </w:r>
    </w:p>
    <w:p w:rsidR="004543CD" w:rsidRDefault="004543CD" w:rsidP="004543CD">
      <w:pPr>
        <w:pStyle w:val="LISTINGBODY"/>
      </w:pPr>
      <w:r>
        <w:t xml:space="preserve">    def __init__(self, device_id: int, name: str, status: bool = False):</w:t>
      </w:r>
    </w:p>
    <w:p w:rsidR="004543CD" w:rsidRDefault="004543CD" w:rsidP="004543CD">
      <w:pPr>
        <w:pStyle w:val="LISTINGBODY"/>
      </w:pPr>
      <w:r>
        <w:t xml:space="preserve">        self.id = device_id</w:t>
      </w:r>
    </w:p>
    <w:p w:rsidR="004543CD" w:rsidRDefault="004543CD" w:rsidP="004543CD">
      <w:pPr>
        <w:pStyle w:val="LISTINGBODY"/>
      </w:pPr>
      <w:r>
        <w:t xml:space="preserve">        self.name = name</w:t>
      </w:r>
    </w:p>
    <w:p w:rsidR="004543CD" w:rsidRDefault="004543CD" w:rsidP="004543CD">
      <w:pPr>
        <w:pStyle w:val="LISTINGBODY"/>
      </w:pPr>
      <w:r>
        <w:t xml:space="preserve">        self.status = status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turn_on(self):</w:t>
      </w:r>
    </w:p>
    <w:p w:rsidR="004543CD" w:rsidRDefault="004543CD" w:rsidP="004543CD">
      <w:pPr>
        <w:pStyle w:val="LISTINGBODY"/>
      </w:pPr>
      <w:r>
        <w:t xml:space="preserve">        self.status = True</w:t>
      </w:r>
    </w:p>
    <w:p w:rsidR="004543CD" w:rsidRDefault="004543CD" w:rsidP="004543CD">
      <w:pPr>
        <w:pStyle w:val="LISTINGBODY"/>
      </w:pPr>
      <w:r>
        <w:t xml:space="preserve">        print(f"[LOG] {self.__class__.__name__} {self.name} (ID: {self.id}) включён")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turn_off(self):</w:t>
      </w:r>
    </w:p>
    <w:p w:rsidR="004543CD" w:rsidRDefault="004543CD" w:rsidP="004543CD">
      <w:pPr>
        <w:pStyle w:val="LISTINGBODY"/>
      </w:pPr>
      <w:r>
        <w:t xml:space="preserve">        self.status = False</w:t>
      </w:r>
    </w:p>
    <w:p w:rsidR="004543CD" w:rsidRDefault="004543CD" w:rsidP="004543CD">
      <w:pPr>
        <w:pStyle w:val="LISTINGBODY"/>
      </w:pPr>
      <w:r>
        <w:t xml:space="preserve">        print(f"[LOG] {self.__class__.__name__} {self.name} (ID: {self.id}) выключен")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get_status(self) -&gt; bool: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Запрос статуса {self.__class__.__name__} {self.name} (ID: {self.id}) -&gt; {self.status}"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  <w:r>
        <w:t xml:space="preserve">        return self.status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@abstractmethod</w:t>
      </w:r>
    </w:p>
    <w:p w:rsidR="004543CD" w:rsidRDefault="004543CD" w:rsidP="004543CD">
      <w:pPr>
        <w:pStyle w:val="LISTINGBODY"/>
      </w:pPr>
      <w:r>
        <w:t xml:space="preserve">    def connect(self) -&gt; Dict[str, Union[int, float, str, bool]]:</w:t>
      </w:r>
    </w:p>
    <w:p w:rsidR="004543CD" w:rsidRPr="0007329A" w:rsidRDefault="004543CD" w:rsidP="004543CD">
      <w:pPr>
        <w:pStyle w:val="LISTINGBODY"/>
        <w:rPr>
          <w:lang w:val="ru-RU"/>
        </w:rPr>
      </w:pPr>
      <w:r>
        <w:t xml:space="preserve">        </w:t>
      </w:r>
      <w:r w:rsidRPr="0007329A">
        <w:rPr>
          <w:lang w:val="ru-RU"/>
        </w:rPr>
        <w:t>"""Возвращает данные для мониторинга."""</w:t>
      </w:r>
    </w:p>
    <w:p w:rsidR="004543CD" w:rsidRPr="0007329A" w:rsidRDefault="004543CD" w:rsidP="004543CD">
      <w:pPr>
        <w:pStyle w:val="LISTINGBODY"/>
        <w:rPr>
          <w:lang w:val="ru-RU"/>
        </w:rPr>
      </w:pPr>
    </w:p>
    <w:p w:rsidR="004543CD" w:rsidRPr="0007329A" w:rsidRDefault="004543CD" w:rsidP="004543CD">
      <w:pPr>
        <w:pStyle w:val="LISTINGBODY"/>
        <w:rPr>
          <w:lang w:val="ru-RU"/>
        </w:rPr>
      </w:pPr>
    </w:p>
    <w:p w:rsidR="004543CD" w:rsidRPr="0007329A" w:rsidRDefault="004543CD" w:rsidP="004543CD">
      <w:pPr>
        <w:pStyle w:val="LISTINGBODY"/>
        <w:rPr>
          <w:lang w:val="ru-RU"/>
        </w:rPr>
      </w:pPr>
      <w:r>
        <w:t>class</w:t>
      </w:r>
      <w:r w:rsidRPr="0007329A">
        <w:rPr>
          <w:lang w:val="ru-RU"/>
        </w:rPr>
        <w:t xml:space="preserve"> </w:t>
      </w:r>
      <w:r>
        <w:t>Sensor</w:t>
      </w:r>
      <w:r w:rsidRPr="0007329A">
        <w:rPr>
          <w:lang w:val="ru-RU"/>
        </w:rPr>
        <w:t>(</w:t>
      </w:r>
      <w:r>
        <w:t>Device</w:t>
      </w:r>
      <w:r w:rsidRPr="0007329A">
        <w:rPr>
          <w:lang w:val="ru-RU"/>
        </w:rPr>
        <w:t>):</w:t>
      </w:r>
    </w:p>
    <w:p w:rsidR="004543CD" w:rsidRDefault="004543CD" w:rsidP="004543CD">
      <w:pPr>
        <w:pStyle w:val="LISTINGBODY"/>
      </w:pPr>
      <w:r w:rsidRPr="0007329A">
        <w:rPr>
          <w:lang w:val="ru-RU"/>
        </w:rPr>
        <w:t xml:space="preserve">    </w:t>
      </w:r>
      <w:r>
        <w:t>def __init__(self, device_id: int, name: str, sensor_type: str, unit: str):</w:t>
      </w:r>
    </w:p>
    <w:p w:rsidR="004543CD" w:rsidRDefault="004543CD" w:rsidP="004543CD">
      <w:pPr>
        <w:pStyle w:val="LISTINGBODY"/>
      </w:pPr>
      <w:r>
        <w:t xml:space="preserve">        super().__init__(device_id, name)</w:t>
      </w:r>
    </w:p>
    <w:p w:rsidR="004543CD" w:rsidRDefault="004543CD" w:rsidP="004543CD">
      <w:pPr>
        <w:pStyle w:val="LISTINGBODY"/>
      </w:pPr>
      <w:r>
        <w:t xml:space="preserve">        self.type = sensor_type</w:t>
      </w:r>
    </w:p>
    <w:p w:rsidR="004543CD" w:rsidRDefault="004543CD" w:rsidP="004543CD">
      <w:pPr>
        <w:pStyle w:val="LISTINGBODY"/>
      </w:pPr>
      <w:r>
        <w:t xml:space="preserve">        self.unit = unit</w:t>
      </w:r>
    </w:p>
    <w:p w:rsidR="004543CD" w:rsidRDefault="004543CD" w:rsidP="004543CD">
      <w:pPr>
        <w:pStyle w:val="LISTINGBODY"/>
      </w:pPr>
      <w:r>
        <w:t xml:space="preserve">        self.value: float = 0.0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measure(self):</w:t>
      </w:r>
    </w:p>
    <w:p w:rsidR="004543CD" w:rsidRDefault="004543CD" w:rsidP="004543CD">
      <w:pPr>
        <w:pStyle w:val="LISTINGBODY"/>
      </w:pPr>
      <w:r>
        <w:t xml:space="preserve">        self.value = 22.5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Датчик {self.name} (ID: {self.id}) измерил: {self.value} </w:t>
      </w:r>
      <w:r>
        <w:lastRenderedPageBreak/>
        <w:t>{self.unit}"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calibrate(self, value: float):</w:t>
      </w:r>
    </w:p>
    <w:p w:rsidR="004543CD" w:rsidRDefault="004543CD" w:rsidP="004543CD">
      <w:pPr>
        <w:pStyle w:val="LISTINGBODY"/>
      </w:pPr>
      <w:r>
        <w:t xml:space="preserve">        self.value = value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Датчик {self.name} (ID: {self.id}) откалиброван на значение {value} {self.unit}"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emulate(self):</w:t>
      </w:r>
    </w:p>
    <w:p w:rsidR="004543CD" w:rsidRDefault="004543CD" w:rsidP="004543CD">
      <w:pPr>
        <w:pStyle w:val="LISTINGBODY"/>
      </w:pPr>
      <w:r>
        <w:t xml:space="preserve">        ranges = {</w:t>
      </w:r>
    </w:p>
    <w:p w:rsidR="004543CD" w:rsidRDefault="004543CD" w:rsidP="004543CD">
      <w:pPr>
        <w:pStyle w:val="LISTINGBODY"/>
      </w:pPr>
      <w:r>
        <w:t xml:space="preserve">            "temperature": (18.0, 30.0),</w:t>
      </w:r>
    </w:p>
    <w:p w:rsidR="004543CD" w:rsidRDefault="004543CD" w:rsidP="004543CD">
      <w:pPr>
        <w:pStyle w:val="LISTINGBODY"/>
      </w:pPr>
      <w:r>
        <w:t xml:space="preserve">            "humidity": (40.0, 90.0),</w:t>
      </w:r>
    </w:p>
    <w:p w:rsidR="004543CD" w:rsidRDefault="004543CD" w:rsidP="004543CD">
      <w:pPr>
        <w:pStyle w:val="LISTINGBODY"/>
      </w:pPr>
      <w:r>
        <w:t xml:space="preserve">            "soil_moisture": (25.0, 80.0),</w:t>
      </w:r>
    </w:p>
    <w:p w:rsidR="004543CD" w:rsidRDefault="004543CD" w:rsidP="004543CD">
      <w:pPr>
        <w:pStyle w:val="LISTINGBODY"/>
      </w:pPr>
      <w:r>
        <w:t xml:space="preserve">        }</w:t>
      </w:r>
    </w:p>
    <w:p w:rsidR="004543CD" w:rsidRDefault="004543CD" w:rsidP="004543CD">
      <w:pPr>
        <w:pStyle w:val="LISTINGBODY"/>
      </w:pPr>
      <w:r>
        <w:t xml:space="preserve">        low, high = ranges.get(self.type, (0.0, 100.0))</w:t>
      </w:r>
    </w:p>
    <w:p w:rsidR="004543CD" w:rsidRDefault="004543CD" w:rsidP="004543CD">
      <w:pPr>
        <w:pStyle w:val="LISTINGBODY"/>
      </w:pPr>
      <w:r>
        <w:t xml:space="preserve">        self.value = round(random.uniform(low, high), 1)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connect(self) -&gt; Dict[str, Union[int, float, str, bool]]:</w:t>
      </w:r>
    </w:p>
    <w:p w:rsidR="004543CD" w:rsidRDefault="004543CD" w:rsidP="004543CD">
      <w:pPr>
        <w:pStyle w:val="LISTINGBODY"/>
      </w:pPr>
      <w:r>
        <w:t xml:space="preserve">        self.emulate()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Подключение к датчику {self.name} выполнено, новое значение: {self.value} {self.unit}"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  <w:r>
        <w:t xml:space="preserve">        return {</w:t>
      </w:r>
    </w:p>
    <w:p w:rsidR="004543CD" w:rsidRDefault="004543CD" w:rsidP="004543CD">
      <w:pPr>
        <w:pStyle w:val="LISTINGBODY"/>
      </w:pPr>
      <w:r>
        <w:t xml:space="preserve">            "id": self.id,</w:t>
      </w:r>
    </w:p>
    <w:p w:rsidR="004543CD" w:rsidRDefault="004543CD" w:rsidP="004543CD">
      <w:pPr>
        <w:pStyle w:val="LISTINGBODY"/>
      </w:pPr>
      <w:r>
        <w:t xml:space="preserve">            "name": self.name,</w:t>
      </w:r>
    </w:p>
    <w:p w:rsidR="004543CD" w:rsidRDefault="004543CD" w:rsidP="004543CD">
      <w:pPr>
        <w:pStyle w:val="LISTINGBODY"/>
      </w:pPr>
      <w:r>
        <w:t xml:space="preserve">            "type": self.type,</w:t>
      </w:r>
    </w:p>
    <w:p w:rsidR="004543CD" w:rsidRDefault="004543CD" w:rsidP="004543CD">
      <w:pPr>
        <w:pStyle w:val="LISTINGBODY"/>
      </w:pPr>
      <w:r>
        <w:t xml:space="preserve">            "unit": self.unit,</w:t>
      </w:r>
    </w:p>
    <w:p w:rsidR="004543CD" w:rsidRDefault="004543CD" w:rsidP="004543CD">
      <w:pPr>
        <w:pStyle w:val="LISTINGBODY"/>
      </w:pPr>
      <w:r>
        <w:t xml:space="preserve">            "value": self.value,</w:t>
      </w:r>
    </w:p>
    <w:p w:rsidR="004543CD" w:rsidRDefault="004543CD" w:rsidP="004543CD">
      <w:pPr>
        <w:pStyle w:val="LISTINGBODY"/>
      </w:pPr>
      <w:r>
        <w:t xml:space="preserve">            "status": self.status,</w:t>
      </w:r>
    </w:p>
    <w:p w:rsidR="004543CD" w:rsidRDefault="004543CD" w:rsidP="004543CD">
      <w:pPr>
        <w:pStyle w:val="LISTINGBODY"/>
      </w:pPr>
      <w:r>
        <w:t xml:space="preserve">        }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>class Actuator(Device):</w:t>
      </w:r>
    </w:p>
    <w:p w:rsidR="004543CD" w:rsidRDefault="004543CD" w:rsidP="004543CD">
      <w:pPr>
        <w:pStyle w:val="LISTINGBODY"/>
      </w:pPr>
      <w:r>
        <w:t xml:space="preserve">    def __init__(</w:t>
      </w:r>
    </w:p>
    <w:p w:rsidR="004543CD" w:rsidRDefault="004543CD" w:rsidP="004543CD">
      <w:pPr>
        <w:pStyle w:val="LISTINGBODY"/>
      </w:pPr>
      <w:r>
        <w:t xml:space="preserve">        self, device_id: int, name: str, actuator_type: str, power: float = 0.0</w:t>
      </w:r>
    </w:p>
    <w:p w:rsidR="004543CD" w:rsidRDefault="004543CD" w:rsidP="004543CD">
      <w:pPr>
        <w:pStyle w:val="LISTINGBODY"/>
      </w:pPr>
      <w:r>
        <w:t xml:space="preserve">    ):</w:t>
      </w:r>
    </w:p>
    <w:p w:rsidR="004543CD" w:rsidRDefault="004543CD" w:rsidP="004543CD">
      <w:pPr>
        <w:pStyle w:val="LISTINGBODY"/>
      </w:pPr>
      <w:r>
        <w:t xml:space="preserve">        super().__init__(device_id, name)</w:t>
      </w:r>
    </w:p>
    <w:p w:rsidR="004543CD" w:rsidRDefault="004543CD" w:rsidP="004543CD">
      <w:pPr>
        <w:pStyle w:val="LISTINGBODY"/>
      </w:pPr>
      <w:r>
        <w:t xml:space="preserve">        self.type = actuator_type</w:t>
      </w:r>
    </w:p>
    <w:p w:rsidR="004543CD" w:rsidRDefault="004543CD" w:rsidP="004543CD">
      <w:pPr>
        <w:pStyle w:val="LISTINGBODY"/>
      </w:pPr>
      <w:r>
        <w:t xml:space="preserve">        self.power = power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apply_action(self, action: str):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Исполнительное устройство {self.name} (ID: {self.id}) выполняет действие: {action}"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set_power(self, level: float):</w:t>
      </w:r>
    </w:p>
    <w:p w:rsidR="004543CD" w:rsidRDefault="004543CD" w:rsidP="004543CD">
      <w:pPr>
        <w:pStyle w:val="LISTINGBODY"/>
      </w:pPr>
      <w:r>
        <w:t xml:space="preserve">        self.power = level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Мощность устройства {self.name} (ID: {self.id}) установлена на {level} Вт"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emulate(self):</w:t>
      </w:r>
    </w:p>
    <w:p w:rsidR="004543CD" w:rsidRDefault="004543CD" w:rsidP="004543CD">
      <w:pPr>
        <w:pStyle w:val="LISTINGBODY"/>
      </w:pPr>
      <w:r>
        <w:t xml:space="preserve">        self.power = round(random.uniform(20.0, 250.0), 1)</w:t>
      </w:r>
    </w:p>
    <w:p w:rsidR="004543CD" w:rsidRDefault="004543CD" w:rsidP="004543CD">
      <w:pPr>
        <w:pStyle w:val="LISTINGBODY"/>
      </w:pPr>
      <w:r>
        <w:t xml:space="preserve">        self.status = random.choice([True, False])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connect(self) -&gt; Dict[str, Union[int, float, str, bool]]:</w:t>
      </w:r>
    </w:p>
    <w:p w:rsidR="004543CD" w:rsidRDefault="004543CD" w:rsidP="004543CD">
      <w:pPr>
        <w:pStyle w:val="LISTINGBODY"/>
      </w:pPr>
      <w:r>
        <w:t xml:space="preserve">        self.emulate()</w:t>
      </w:r>
    </w:p>
    <w:p w:rsidR="004543CD" w:rsidRDefault="004543CD" w:rsidP="004543CD">
      <w:pPr>
        <w:pStyle w:val="LISTINGBODY"/>
      </w:pPr>
      <w:r>
        <w:lastRenderedPageBreak/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Подключение к исполнительному устройству {self.name} выполнено, мощность: {self.power} Вт, статус: {self.status}"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  <w:r>
        <w:t xml:space="preserve">        return {</w:t>
      </w:r>
    </w:p>
    <w:p w:rsidR="004543CD" w:rsidRDefault="004543CD" w:rsidP="004543CD">
      <w:pPr>
        <w:pStyle w:val="LISTINGBODY"/>
      </w:pPr>
      <w:r>
        <w:t xml:space="preserve">            "id": self.id,</w:t>
      </w:r>
    </w:p>
    <w:p w:rsidR="004543CD" w:rsidRDefault="004543CD" w:rsidP="004543CD">
      <w:pPr>
        <w:pStyle w:val="LISTINGBODY"/>
      </w:pPr>
      <w:r>
        <w:t xml:space="preserve">            "name": self.name,</w:t>
      </w:r>
    </w:p>
    <w:p w:rsidR="004543CD" w:rsidRDefault="004543CD" w:rsidP="004543CD">
      <w:pPr>
        <w:pStyle w:val="LISTINGBODY"/>
      </w:pPr>
      <w:r>
        <w:t xml:space="preserve">            "type": self.type,</w:t>
      </w:r>
    </w:p>
    <w:p w:rsidR="004543CD" w:rsidRDefault="004543CD" w:rsidP="004543CD">
      <w:pPr>
        <w:pStyle w:val="LISTINGBODY"/>
      </w:pPr>
      <w:r>
        <w:t xml:space="preserve">            "power": self.power,</w:t>
      </w:r>
    </w:p>
    <w:p w:rsidR="004543CD" w:rsidRDefault="004543CD" w:rsidP="004543CD">
      <w:pPr>
        <w:pStyle w:val="LISTINGBODY"/>
      </w:pPr>
      <w:r>
        <w:t xml:space="preserve">            "status": self.status,</w:t>
      </w:r>
    </w:p>
    <w:p w:rsidR="004543CD" w:rsidRDefault="004543CD" w:rsidP="004543CD">
      <w:pPr>
        <w:pStyle w:val="LISTINGBODY"/>
      </w:pPr>
      <w:r>
        <w:t xml:space="preserve">        }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>class MainControlUnit:</w:t>
      </w:r>
    </w:p>
    <w:p w:rsidR="004543CD" w:rsidRDefault="004543CD" w:rsidP="004543CD">
      <w:pPr>
        <w:pStyle w:val="LISTINGBODY"/>
      </w:pPr>
      <w:r>
        <w:t xml:space="preserve">    def __init__(self):</w:t>
      </w:r>
    </w:p>
    <w:p w:rsidR="004543CD" w:rsidRDefault="004543CD" w:rsidP="004543CD">
      <w:pPr>
        <w:pStyle w:val="LISTINGBODY"/>
      </w:pPr>
      <w:r>
        <w:t xml:space="preserve">        self.mode = "auto"</w:t>
      </w:r>
    </w:p>
    <w:p w:rsidR="004543CD" w:rsidRDefault="004543CD" w:rsidP="004543CD">
      <w:pPr>
        <w:pStyle w:val="LISTINGBODY"/>
      </w:pPr>
      <w:r>
        <w:t xml:space="preserve">        self.schedule: Dict[str, str] = {}</w:t>
      </w:r>
    </w:p>
    <w:p w:rsidR="004543CD" w:rsidRDefault="004543CD" w:rsidP="004543CD">
      <w:pPr>
        <w:pStyle w:val="LISTINGBODY"/>
      </w:pPr>
      <w:r>
        <w:t xml:space="preserve">        self.alerts: List[str] = []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process_data(self, sensor_data: Dict[int, float]):</w:t>
      </w:r>
    </w:p>
    <w:p w:rsidR="004543CD" w:rsidRPr="0007329A" w:rsidRDefault="004543CD" w:rsidP="004543CD">
      <w:pPr>
        <w:pStyle w:val="LISTINGBODY"/>
        <w:rPr>
          <w:lang w:val="ru-RU"/>
        </w:rPr>
      </w:pPr>
      <w:r>
        <w:t xml:space="preserve">        print</w:t>
      </w:r>
      <w:r w:rsidRPr="0007329A">
        <w:rPr>
          <w:lang w:val="ru-RU"/>
        </w:rPr>
        <w:t>(</w:t>
      </w:r>
      <w:r>
        <w:t>f</w:t>
      </w:r>
      <w:r w:rsidRPr="0007329A">
        <w:rPr>
          <w:lang w:val="ru-RU"/>
        </w:rPr>
        <w:t>"[</w:t>
      </w:r>
      <w:r>
        <w:t>LOG</w:t>
      </w:r>
      <w:r w:rsidRPr="0007329A">
        <w:rPr>
          <w:lang w:val="ru-RU"/>
        </w:rPr>
        <w:t>] Контроллер обрабатывает данные с датчиков: {</w:t>
      </w:r>
      <w:r>
        <w:t>sensor</w:t>
      </w:r>
      <w:r w:rsidRPr="0007329A">
        <w:rPr>
          <w:lang w:val="ru-RU"/>
        </w:rPr>
        <w:t>_</w:t>
      </w:r>
      <w:r>
        <w:t>data</w:t>
      </w:r>
      <w:r w:rsidRPr="0007329A">
        <w:rPr>
          <w:lang w:val="ru-RU"/>
        </w:rPr>
        <w:t>}")</w:t>
      </w:r>
    </w:p>
    <w:p w:rsidR="004543CD" w:rsidRPr="0007329A" w:rsidRDefault="004543CD" w:rsidP="004543CD">
      <w:pPr>
        <w:pStyle w:val="LISTINGBODY"/>
        <w:rPr>
          <w:lang w:val="ru-RU"/>
        </w:rPr>
      </w:pPr>
    </w:p>
    <w:p w:rsidR="004543CD" w:rsidRDefault="004543CD" w:rsidP="004543CD">
      <w:pPr>
        <w:pStyle w:val="LISTINGBODY"/>
      </w:pPr>
      <w:r w:rsidRPr="0007329A">
        <w:rPr>
          <w:lang w:val="ru-RU"/>
        </w:rPr>
        <w:t xml:space="preserve">    </w:t>
      </w:r>
      <w:r>
        <w:t>def send_command(self, actuator: Actuator, command: str):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Контроллер отправляет команду '{command}' устройству {actuator.name} (ID: {actuator.id})"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  <w:r>
        <w:t xml:space="preserve">        actuator.apply_action(command)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check_alerts(self):</w:t>
      </w:r>
    </w:p>
    <w:p w:rsidR="004543CD" w:rsidRPr="0007329A" w:rsidRDefault="004543CD" w:rsidP="004543CD">
      <w:pPr>
        <w:pStyle w:val="LISTINGBODY"/>
        <w:rPr>
          <w:lang w:val="ru-RU"/>
        </w:rPr>
      </w:pPr>
      <w:r>
        <w:t xml:space="preserve">        print</w:t>
      </w:r>
      <w:r w:rsidRPr="0007329A">
        <w:rPr>
          <w:lang w:val="ru-RU"/>
        </w:rPr>
        <w:t>("[</w:t>
      </w:r>
      <w:r>
        <w:t>LOG</w:t>
      </w:r>
      <w:r w:rsidRPr="0007329A">
        <w:rPr>
          <w:lang w:val="ru-RU"/>
        </w:rPr>
        <w:t>] Контроллер проверяет наличие тревог...")</w:t>
      </w:r>
    </w:p>
    <w:p w:rsidR="004543CD" w:rsidRDefault="004543CD" w:rsidP="004543CD">
      <w:pPr>
        <w:pStyle w:val="LISTINGBODY"/>
      </w:pPr>
      <w:r w:rsidRPr="0007329A">
        <w:rPr>
          <w:lang w:val="ru-RU"/>
        </w:rPr>
        <w:t xml:space="preserve">        </w:t>
      </w:r>
      <w:r>
        <w:t>if self.alerts:</w:t>
      </w:r>
    </w:p>
    <w:p w:rsidR="004543CD" w:rsidRDefault="004543CD" w:rsidP="004543CD">
      <w:pPr>
        <w:pStyle w:val="LISTINGBODY"/>
      </w:pPr>
      <w:r>
        <w:t xml:space="preserve">            print(f"[LOG] Активные тревоги: {self.alerts}")</w:t>
      </w:r>
    </w:p>
    <w:p w:rsidR="004543CD" w:rsidRDefault="004543CD" w:rsidP="004543CD">
      <w:pPr>
        <w:pStyle w:val="LISTINGBODY"/>
      </w:pPr>
      <w:r>
        <w:t xml:space="preserve">        else:</w:t>
      </w:r>
    </w:p>
    <w:p w:rsidR="004543CD" w:rsidRDefault="004543CD" w:rsidP="004543CD">
      <w:pPr>
        <w:pStyle w:val="LISTINGBODY"/>
      </w:pPr>
      <w:r>
        <w:t xml:space="preserve">            print("[LOG] Тревог нет")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emulate(self):</w:t>
      </w:r>
    </w:p>
    <w:p w:rsidR="004543CD" w:rsidRDefault="004543CD" w:rsidP="004543CD">
      <w:pPr>
        <w:pStyle w:val="LISTINGBODY"/>
      </w:pPr>
      <w:r>
        <w:t xml:space="preserve">        self.mode = random.choice(["auto", "manual"])</w:t>
      </w:r>
    </w:p>
    <w:p w:rsidR="004543CD" w:rsidRDefault="004543CD" w:rsidP="004543CD">
      <w:pPr>
        <w:pStyle w:val="LISTINGBODY"/>
      </w:pPr>
      <w:r>
        <w:t xml:space="preserve">        if random.random() &gt; 0.6:</w:t>
      </w:r>
    </w:p>
    <w:p w:rsidR="004543CD" w:rsidRDefault="004543CD" w:rsidP="004543CD">
      <w:pPr>
        <w:pStyle w:val="LISTINGBODY"/>
      </w:pPr>
      <w:r>
        <w:t xml:space="preserve">            self.alerts = [</w:t>
      </w:r>
    </w:p>
    <w:p w:rsidR="004543CD" w:rsidRPr="0007329A" w:rsidRDefault="004543CD" w:rsidP="004543CD">
      <w:pPr>
        <w:pStyle w:val="LISTINGBODY"/>
        <w:rPr>
          <w:lang w:val="ru-RU"/>
        </w:rPr>
      </w:pPr>
      <w:r>
        <w:t xml:space="preserve">                random</w:t>
      </w:r>
      <w:r w:rsidRPr="0007329A">
        <w:rPr>
          <w:lang w:val="ru-RU"/>
        </w:rPr>
        <w:t>.</w:t>
      </w:r>
      <w:r>
        <w:t>choice</w:t>
      </w:r>
      <w:r w:rsidRPr="0007329A">
        <w:rPr>
          <w:lang w:val="ru-RU"/>
        </w:rPr>
        <w:t>(["Перегрев", "Низкая влажность", "Ошибка насоса"])</w:t>
      </w:r>
    </w:p>
    <w:p w:rsidR="004543CD" w:rsidRDefault="004543CD" w:rsidP="004543CD">
      <w:pPr>
        <w:pStyle w:val="LISTINGBODY"/>
      </w:pPr>
      <w:r w:rsidRPr="0007329A">
        <w:rPr>
          <w:lang w:val="ru-RU"/>
        </w:rPr>
        <w:t xml:space="preserve">            </w:t>
      </w:r>
      <w:r>
        <w:t>]</w:t>
      </w:r>
    </w:p>
    <w:p w:rsidR="004543CD" w:rsidRDefault="004543CD" w:rsidP="004543CD">
      <w:pPr>
        <w:pStyle w:val="LISTINGBODY"/>
      </w:pPr>
      <w:r>
        <w:t xml:space="preserve">        else:</w:t>
      </w:r>
    </w:p>
    <w:p w:rsidR="004543CD" w:rsidRDefault="004543CD" w:rsidP="004543CD">
      <w:pPr>
        <w:pStyle w:val="LISTINGBODY"/>
      </w:pPr>
      <w:r>
        <w:t xml:space="preserve">            self.alerts = []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connect(self) -&gt; Dict[str, Union[str, int]]:</w:t>
      </w:r>
    </w:p>
    <w:p w:rsidR="004543CD" w:rsidRDefault="004543CD" w:rsidP="004543CD">
      <w:pPr>
        <w:pStyle w:val="LISTINGBODY"/>
      </w:pPr>
      <w:r>
        <w:t xml:space="preserve">        self.emulate()</w:t>
      </w:r>
    </w:p>
    <w:p w:rsidR="004543CD" w:rsidRPr="00CA4D6D" w:rsidRDefault="004543CD" w:rsidP="004543CD">
      <w:pPr>
        <w:pStyle w:val="LISTINGBODY"/>
        <w:rPr>
          <w:lang w:val="ru-RU"/>
        </w:rPr>
      </w:pPr>
      <w:r>
        <w:t xml:space="preserve">        print</w:t>
      </w:r>
      <w:r w:rsidRPr="00CA4D6D">
        <w:rPr>
          <w:lang w:val="ru-RU"/>
        </w:rPr>
        <w:t>(</w:t>
      </w:r>
    </w:p>
    <w:p w:rsidR="004543CD" w:rsidRPr="00CA4D6D" w:rsidRDefault="004543CD" w:rsidP="004543CD">
      <w:pPr>
        <w:pStyle w:val="LISTINGBODY"/>
        <w:rPr>
          <w:lang w:val="ru-RU"/>
        </w:rPr>
      </w:pPr>
      <w:r w:rsidRPr="00CA4D6D">
        <w:rPr>
          <w:lang w:val="ru-RU"/>
        </w:rPr>
        <w:t xml:space="preserve">            </w:t>
      </w:r>
      <w:r>
        <w:t>f</w:t>
      </w:r>
      <w:r w:rsidRPr="00CA4D6D">
        <w:rPr>
          <w:lang w:val="ru-RU"/>
        </w:rPr>
        <w:t>"[</w:t>
      </w:r>
      <w:r>
        <w:t>LOG</w:t>
      </w:r>
      <w:r w:rsidRPr="00CA4D6D">
        <w:rPr>
          <w:lang w:val="ru-RU"/>
        </w:rPr>
        <w:t>] Подключение к контроллеру выполнено, режим: {</w:t>
      </w:r>
      <w:r>
        <w:t>self</w:t>
      </w:r>
      <w:r w:rsidRPr="00CA4D6D">
        <w:rPr>
          <w:lang w:val="ru-RU"/>
        </w:rPr>
        <w:t>.</w:t>
      </w:r>
      <w:r>
        <w:t>mode</w:t>
      </w:r>
      <w:r w:rsidRPr="00CA4D6D">
        <w:rPr>
          <w:lang w:val="ru-RU"/>
        </w:rPr>
        <w:t>}, количество тревог: {</w:t>
      </w:r>
      <w:r>
        <w:t>len</w:t>
      </w:r>
      <w:r w:rsidRPr="00CA4D6D">
        <w:rPr>
          <w:lang w:val="ru-RU"/>
        </w:rPr>
        <w:t>(</w:t>
      </w:r>
      <w:r>
        <w:t>self</w:t>
      </w:r>
      <w:r w:rsidRPr="00CA4D6D">
        <w:rPr>
          <w:lang w:val="ru-RU"/>
        </w:rPr>
        <w:t>.</w:t>
      </w:r>
      <w:r>
        <w:t>alerts</w:t>
      </w:r>
      <w:r w:rsidRPr="00CA4D6D">
        <w:rPr>
          <w:lang w:val="ru-RU"/>
        </w:rPr>
        <w:t>)}"</w:t>
      </w:r>
    </w:p>
    <w:p w:rsidR="004543CD" w:rsidRDefault="004543CD" w:rsidP="004543CD">
      <w:pPr>
        <w:pStyle w:val="LISTINGBODY"/>
      </w:pPr>
      <w:r w:rsidRPr="00CA4D6D">
        <w:rPr>
          <w:lang w:val="ru-RU"/>
        </w:rPr>
        <w:t xml:space="preserve">        </w:t>
      </w:r>
      <w:r>
        <w:t>)</w:t>
      </w:r>
    </w:p>
    <w:p w:rsidR="004543CD" w:rsidRDefault="004543CD" w:rsidP="004543CD">
      <w:pPr>
        <w:pStyle w:val="LISTINGBODY"/>
      </w:pPr>
      <w:r>
        <w:t xml:space="preserve">        return {</w:t>
      </w:r>
    </w:p>
    <w:p w:rsidR="004543CD" w:rsidRDefault="004543CD" w:rsidP="004543CD">
      <w:pPr>
        <w:pStyle w:val="LISTINGBODY"/>
      </w:pPr>
      <w:r>
        <w:t xml:space="preserve">            "mode": self.mode,</w:t>
      </w:r>
    </w:p>
    <w:p w:rsidR="004543CD" w:rsidRDefault="004543CD" w:rsidP="004543CD">
      <w:pPr>
        <w:pStyle w:val="LISTINGBODY"/>
      </w:pPr>
      <w:r>
        <w:t xml:space="preserve">            "alerts_count": len(self.alerts),</w:t>
      </w:r>
    </w:p>
    <w:p w:rsidR="004543CD" w:rsidRDefault="004543CD" w:rsidP="004543CD">
      <w:pPr>
        <w:pStyle w:val="LISTINGBODY"/>
      </w:pPr>
      <w:r>
        <w:t xml:space="preserve">        }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>class Database:</w:t>
      </w:r>
    </w:p>
    <w:p w:rsidR="004543CD" w:rsidRDefault="004543CD" w:rsidP="004543CD">
      <w:pPr>
        <w:pStyle w:val="LISTINGBODY"/>
      </w:pPr>
      <w:r>
        <w:t xml:space="preserve">    def __init__(self, connection_string: str, storage_path: str):</w:t>
      </w:r>
    </w:p>
    <w:p w:rsidR="004543CD" w:rsidRDefault="004543CD" w:rsidP="004543CD">
      <w:pPr>
        <w:pStyle w:val="LISTINGBODY"/>
      </w:pPr>
      <w:r>
        <w:t xml:space="preserve">        self.connection_string = connection_string</w:t>
      </w:r>
    </w:p>
    <w:p w:rsidR="004543CD" w:rsidRDefault="004543CD" w:rsidP="004543CD">
      <w:pPr>
        <w:pStyle w:val="LISTINGBODY"/>
      </w:pPr>
      <w:r>
        <w:t xml:space="preserve">        self.storage_path = storage_path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lastRenderedPageBreak/>
        <w:t xml:space="preserve">    def save_reading(self, sensor_id: int, value: float, timestamp: datetime):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БД: сохранено показание датчика {sensor_id} = {value} в {timestamp}"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save_event(self, device_id: int, action: str, timestamp: datetime):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БД: сохранено событие устройства {device_id}: {action} в {timestamp}"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get_history(</w:t>
      </w:r>
    </w:p>
    <w:p w:rsidR="004543CD" w:rsidRDefault="004543CD" w:rsidP="004543CD">
      <w:pPr>
        <w:pStyle w:val="LISTINGBODY"/>
      </w:pPr>
      <w:r>
        <w:t xml:space="preserve">        self, start: datetime, end: datetime, device_id: Optional[int] = None</w:t>
      </w:r>
    </w:p>
    <w:p w:rsidR="004543CD" w:rsidRDefault="004543CD" w:rsidP="004543CD">
      <w:pPr>
        <w:pStyle w:val="LISTINGBODY"/>
      </w:pPr>
      <w:r>
        <w:t xml:space="preserve">    ):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БД: запрос истории с {start} по {end} для устройства {device_id if device_id else 'всех'}"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    return []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emulate(self) -&gt; Dict[str, Union[str, int]]:</w:t>
      </w:r>
    </w:p>
    <w:p w:rsidR="004543CD" w:rsidRDefault="004543CD" w:rsidP="004543CD">
      <w:pPr>
        <w:pStyle w:val="LISTINGBODY"/>
      </w:pPr>
      <w:r>
        <w:t xml:space="preserve">        return {</w:t>
      </w:r>
    </w:p>
    <w:p w:rsidR="004543CD" w:rsidRDefault="004543CD" w:rsidP="004543CD">
      <w:pPr>
        <w:pStyle w:val="LISTINGBODY"/>
      </w:pPr>
      <w:r>
        <w:t xml:space="preserve">            "connection": "ok",</w:t>
      </w:r>
    </w:p>
    <w:p w:rsidR="004543CD" w:rsidRDefault="004543CD" w:rsidP="004543CD">
      <w:pPr>
        <w:pStyle w:val="LISTINGBODY"/>
      </w:pPr>
      <w:r>
        <w:t xml:space="preserve">            "storage_path": self.storage_path,</w:t>
      </w:r>
    </w:p>
    <w:p w:rsidR="004543CD" w:rsidRDefault="004543CD" w:rsidP="004543CD">
      <w:pPr>
        <w:pStyle w:val="LISTINGBODY"/>
      </w:pPr>
      <w:r>
        <w:t xml:space="preserve">            "records_today": random.randint(30, 300),</w:t>
      </w:r>
    </w:p>
    <w:p w:rsidR="004543CD" w:rsidRDefault="004543CD" w:rsidP="004543CD">
      <w:pPr>
        <w:pStyle w:val="LISTINGBODY"/>
      </w:pPr>
      <w:r>
        <w:t xml:space="preserve">        }</w:t>
      </w:r>
    </w:p>
    <w:p w:rsidR="004543CD" w:rsidRDefault="004543CD" w:rsidP="004543CD">
      <w:pPr>
        <w:pStyle w:val="LISTINGBODY"/>
      </w:pPr>
    </w:p>
    <w:p w:rsidR="004543CD" w:rsidRDefault="004543CD" w:rsidP="004543CD">
      <w:pPr>
        <w:pStyle w:val="LISTINGBODY"/>
      </w:pPr>
      <w:r>
        <w:t xml:space="preserve">    def connect(self) -&gt; Dict[str, Union[str, int]]:</w:t>
      </w:r>
    </w:p>
    <w:p w:rsidR="004543CD" w:rsidRDefault="004543CD" w:rsidP="004543CD">
      <w:pPr>
        <w:pStyle w:val="LISTINGBODY"/>
      </w:pPr>
      <w:r>
        <w:t xml:space="preserve">        data = self.emulate()</w:t>
      </w:r>
    </w:p>
    <w:p w:rsidR="004543CD" w:rsidRDefault="004543CD" w:rsidP="004543CD">
      <w:pPr>
        <w:pStyle w:val="LISTINGBODY"/>
      </w:pPr>
      <w:r>
        <w:t xml:space="preserve">        print(</w:t>
      </w:r>
    </w:p>
    <w:p w:rsidR="004543CD" w:rsidRDefault="004543CD" w:rsidP="004543CD">
      <w:pPr>
        <w:pStyle w:val="LISTINGBODY"/>
      </w:pPr>
      <w:r>
        <w:t xml:space="preserve">            f"[LOG] Подключение к БД выполнено, записей за сегодня: {data['records_today']}, путь: {data['storage_path']}"</w:t>
      </w:r>
    </w:p>
    <w:p w:rsidR="004543CD" w:rsidRDefault="004543CD" w:rsidP="004543CD">
      <w:pPr>
        <w:pStyle w:val="LISTINGBODY"/>
      </w:pPr>
      <w:r>
        <w:t xml:space="preserve">        )</w:t>
      </w:r>
    </w:p>
    <w:p w:rsidR="00D65CAA" w:rsidRPr="00D65CAA" w:rsidRDefault="004543CD" w:rsidP="004543CD">
      <w:pPr>
        <w:pStyle w:val="LISTINGBODY"/>
      </w:pPr>
      <w:r>
        <w:t xml:space="preserve">        return data</w:t>
      </w:r>
    </w:p>
    <w:p w:rsidR="00D65CAA" w:rsidRPr="00D65CAA" w:rsidRDefault="00D65CAA" w:rsidP="00D65CAA">
      <w:pPr>
        <w:pStyle w:val="LISTINGCAPTION"/>
        <w:rPr>
          <w:lang w:val="en-US"/>
        </w:rPr>
      </w:pPr>
      <w:r>
        <w:t>Листинг</w:t>
      </w:r>
      <w:r w:rsidRPr="00D65CAA">
        <w:rPr>
          <w:lang w:val="en-US"/>
        </w:rPr>
        <w:t xml:space="preserve"> </w:t>
      </w:r>
      <w:r>
        <w:fldChar w:fldCharType="begin"/>
      </w:r>
      <w:r w:rsidRPr="00D65CAA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D65CAA">
        <w:rPr>
          <w:lang w:val="en-US"/>
        </w:rPr>
        <w:instrText xml:space="preserve"> </w:instrText>
      </w:r>
      <w:r>
        <w:instrText>Листинг</w:instrText>
      </w:r>
      <w:r w:rsidRPr="00D65CAA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D65CAA">
        <w:rPr>
          <w:lang w:val="en-US"/>
        </w:rPr>
        <w:instrText xml:space="preserve"> </w:instrText>
      </w:r>
      <w:r>
        <w:fldChar w:fldCharType="separate"/>
      </w:r>
      <w:r w:rsidR="00680CB9">
        <w:rPr>
          <w:noProof/>
          <w:lang w:val="en-US"/>
        </w:rPr>
        <w:t>3</w:t>
      </w:r>
      <w:r>
        <w:fldChar w:fldCharType="end"/>
      </w:r>
      <w:r w:rsidRPr="00D65CAA">
        <w:rPr>
          <w:lang w:val="en-US"/>
        </w:rPr>
        <w:t xml:space="preserve"> — </w:t>
      </w:r>
      <w:r w:rsidR="005F383D" w:rsidRPr="009E2EC8">
        <w:rPr>
          <w:lang w:val="en-US"/>
        </w:rPr>
        <w:t>dashboard.html</w:t>
      </w:r>
    </w:p>
    <w:p w:rsidR="00CA4D6D" w:rsidRDefault="00CA4D6D" w:rsidP="00CA4D6D">
      <w:pPr>
        <w:pStyle w:val="LISTINGBODY"/>
      </w:pPr>
      <w:r>
        <w:t>&lt;!DOCTYPE html&gt;</w:t>
      </w:r>
    </w:p>
    <w:p w:rsidR="00CA4D6D" w:rsidRDefault="00CA4D6D" w:rsidP="00CA4D6D">
      <w:pPr>
        <w:pStyle w:val="LISTINGBODY"/>
      </w:pPr>
      <w:r>
        <w:t>&lt;html lang="ru"&gt;</w:t>
      </w:r>
    </w:p>
    <w:p w:rsidR="00CA4D6D" w:rsidRDefault="00CA4D6D" w:rsidP="00CA4D6D">
      <w:pPr>
        <w:pStyle w:val="LISTINGBODY"/>
      </w:pPr>
    </w:p>
    <w:p w:rsidR="00CA4D6D" w:rsidRDefault="00CA4D6D" w:rsidP="00CA4D6D">
      <w:pPr>
        <w:pStyle w:val="LISTINGBODY"/>
      </w:pPr>
      <w:r>
        <w:t>&lt;head&gt;</w:t>
      </w:r>
    </w:p>
    <w:p w:rsidR="00CA4D6D" w:rsidRDefault="00CA4D6D" w:rsidP="00CA4D6D">
      <w:pPr>
        <w:pStyle w:val="LISTINGBODY"/>
      </w:pPr>
      <w:r>
        <w:t xml:space="preserve">    &lt;meta charset="UTF-8"&gt;</w:t>
      </w:r>
    </w:p>
    <w:p w:rsidR="00CA4D6D" w:rsidRDefault="00CA4D6D" w:rsidP="00CA4D6D">
      <w:pPr>
        <w:pStyle w:val="LISTINGBODY"/>
      </w:pPr>
      <w:r>
        <w:t xml:space="preserve">    &lt;meta name="viewport" content="width=device-width, initial-scale=1.0"&gt;</w:t>
      </w:r>
    </w:p>
    <w:p w:rsidR="00CA4D6D" w:rsidRDefault="00CA4D6D" w:rsidP="00CA4D6D">
      <w:pPr>
        <w:pStyle w:val="LISTINGBODY"/>
      </w:pPr>
      <w:r>
        <w:t xml:space="preserve">    &lt;title&gt;Умная теплица&lt;/title&gt;</w:t>
      </w:r>
    </w:p>
    <w:p w:rsidR="00CA4D6D" w:rsidRDefault="00CA4D6D" w:rsidP="00CA4D6D">
      <w:pPr>
        <w:pStyle w:val="LISTINGBODY"/>
      </w:pPr>
      <w:r>
        <w:t xml:space="preserve">    &lt;link rel="stylesheet" href="{{ url_for('static', filename='css/main.css') }}"&gt;</w:t>
      </w:r>
    </w:p>
    <w:p w:rsidR="00CA4D6D" w:rsidRDefault="00CA4D6D" w:rsidP="00CA4D6D">
      <w:pPr>
        <w:pStyle w:val="LISTINGBODY"/>
      </w:pPr>
      <w:r>
        <w:t xml:space="preserve">    &lt;script src="https://code.jquery.com/jquery-3.7.1.min.js"&gt;&lt;/script&gt;</w:t>
      </w:r>
    </w:p>
    <w:p w:rsidR="00CA4D6D" w:rsidRDefault="00CA4D6D" w:rsidP="00CA4D6D">
      <w:pPr>
        <w:pStyle w:val="LISTINGBODY"/>
      </w:pPr>
      <w:r>
        <w:t xml:space="preserve">    &lt;script src="{{ url_for('static', filename='js/index.js') }}" defer&gt;&lt;/script&gt;</w:t>
      </w:r>
    </w:p>
    <w:p w:rsidR="00CA4D6D" w:rsidRDefault="00CA4D6D" w:rsidP="00CA4D6D">
      <w:pPr>
        <w:pStyle w:val="LISTINGBODY"/>
      </w:pPr>
      <w:r>
        <w:t>&lt;/head&gt;</w:t>
      </w:r>
    </w:p>
    <w:p w:rsidR="00CA4D6D" w:rsidRDefault="00CA4D6D" w:rsidP="00CA4D6D">
      <w:pPr>
        <w:pStyle w:val="LISTINGBODY"/>
      </w:pPr>
    </w:p>
    <w:p w:rsidR="00CA4D6D" w:rsidRDefault="00CA4D6D" w:rsidP="00CA4D6D">
      <w:pPr>
        <w:pStyle w:val="LISTINGBODY"/>
      </w:pPr>
      <w:r>
        <w:t>&lt;body&gt;</w:t>
      </w:r>
    </w:p>
    <w:p w:rsidR="00CA4D6D" w:rsidRDefault="00CA4D6D" w:rsidP="00CA4D6D">
      <w:pPr>
        <w:pStyle w:val="LISTINGBODY"/>
      </w:pPr>
      <w:r>
        <w:t xml:space="preserve">    &lt;main class="container"&gt;</w:t>
      </w:r>
    </w:p>
    <w:p w:rsidR="00CA4D6D" w:rsidRDefault="00CA4D6D" w:rsidP="00CA4D6D">
      <w:pPr>
        <w:pStyle w:val="LISTINGBODY"/>
      </w:pPr>
      <w:r>
        <w:t xml:space="preserve">        &lt;section class="card main"&gt;</w:t>
      </w:r>
    </w:p>
    <w:p w:rsidR="00CA4D6D" w:rsidRDefault="00CA4D6D" w:rsidP="00CA4D6D">
      <w:pPr>
        <w:pStyle w:val="LISTINGBODY"/>
      </w:pPr>
      <w:r>
        <w:t xml:space="preserve">            &lt;h2&gt;Агроном (оператор)&lt;/h2&gt;</w:t>
      </w:r>
    </w:p>
    <w:p w:rsidR="00CA4D6D" w:rsidRDefault="00CA4D6D" w:rsidP="00CA4D6D">
      <w:pPr>
        <w:pStyle w:val="LISTINGBODY"/>
      </w:pPr>
      <w:r>
        <w:t xml:space="preserve">            &lt;div class="grid"&gt;</w:t>
      </w:r>
    </w:p>
    <w:p w:rsidR="00CA4D6D" w:rsidRDefault="00CA4D6D" w:rsidP="00CA4D6D">
      <w:pPr>
        <w:pStyle w:val="LISTINGBODY"/>
      </w:pPr>
      <w:r>
        <w:t xml:space="preserve">                &lt;article class="card"&gt;</w:t>
      </w:r>
    </w:p>
    <w:p w:rsidR="00CA4D6D" w:rsidRDefault="00CA4D6D" w:rsidP="00CA4D6D">
      <w:pPr>
        <w:pStyle w:val="LISTINGBODY"/>
      </w:pPr>
      <w:r>
        <w:t xml:space="preserve">                    &lt;h2&gt;Датчик температуры&lt;/h2&gt;</w:t>
      </w:r>
    </w:p>
    <w:p w:rsidR="00CA4D6D" w:rsidRDefault="00CA4D6D" w:rsidP="00CA4D6D">
      <w:pPr>
        <w:pStyle w:val="LISTINGBODY"/>
      </w:pPr>
      <w:r>
        <w:t xml:space="preserve">                    &lt;input id="temperature_value" type="text" readonly&gt;</w:t>
      </w:r>
    </w:p>
    <w:p w:rsidR="00CA4D6D" w:rsidRDefault="00CA4D6D" w:rsidP="00CA4D6D">
      <w:pPr>
        <w:pStyle w:val="LISTINGBODY"/>
      </w:pPr>
      <w:r>
        <w:t xml:space="preserve">                &lt;/article&gt;</w:t>
      </w:r>
    </w:p>
    <w:p w:rsidR="00CA4D6D" w:rsidRDefault="00CA4D6D" w:rsidP="00CA4D6D">
      <w:pPr>
        <w:pStyle w:val="LISTINGBODY"/>
      </w:pPr>
      <w:r>
        <w:t xml:space="preserve">                &lt;article class="card"&gt;</w:t>
      </w:r>
    </w:p>
    <w:p w:rsidR="00CA4D6D" w:rsidRDefault="00CA4D6D" w:rsidP="00CA4D6D">
      <w:pPr>
        <w:pStyle w:val="LISTINGBODY"/>
      </w:pPr>
      <w:r>
        <w:t xml:space="preserve">                    &lt;h2&gt;Датчик влажности воздуха&lt;/h2&gt;</w:t>
      </w:r>
    </w:p>
    <w:p w:rsidR="00CA4D6D" w:rsidRDefault="00CA4D6D" w:rsidP="00CA4D6D">
      <w:pPr>
        <w:pStyle w:val="LISTINGBODY"/>
      </w:pPr>
      <w:r>
        <w:lastRenderedPageBreak/>
        <w:t xml:space="preserve">                    &lt;input id="humidity_value" type="text" readonly&gt;</w:t>
      </w:r>
    </w:p>
    <w:p w:rsidR="00CA4D6D" w:rsidRDefault="00CA4D6D" w:rsidP="00CA4D6D">
      <w:pPr>
        <w:pStyle w:val="LISTINGBODY"/>
      </w:pPr>
      <w:r>
        <w:t xml:space="preserve">                &lt;/article&gt;</w:t>
      </w:r>
    </w:p>
    <w:p w:rsidR="00CA4D6D" w:rsidRDefault="00CA4D6D" w:rsidP="00CA4D6D">
      <w:pPr>
        <w:pStyle w:val="LISTINGBODY"/>
      </w:pPr>
      <w:r>
        <w:t xml:space="preserve">                &lt;article class="card"&gt;</w:t>
      </w:r>
    </w:p>
    <w:p w:rsidR="00CA4D6D" w:rsidRDefault="00CA4D6D" w:rsidP="00CA4D6D">
      <w:pPr>
        <w:pStyle w:val="LISTINGBODY"/>
      </w:pPr>
      <w:r>
        <w:t xml:space="preserve">                    &lt;h2&gt;Датчик влажности почвы&lt;/h2&gt;</w:t>
      </w:r>
    </w:p>
    <w:p w:rsidR="00CA4D6D" w:rsidRDefault="00CA4D6D" w:rsidP="00CA4D6D">
      <w:pPr>
        <w:pStyle w:val="LISTINGBODY"/>
      </w:pPr>
      <w:r>
        <w:t xml:space="preserve">                    &lt;input id="soil_value" type="text" readonly&gt;</w:t>
      </w:r>
    </w:p>
    <w:p w:rsidR="00CA4D6D" w:rsidRDefault="00CA4D6D" w:rsidP="00CA4D6D">
      <w:pPr>
        <w:pStyle w:val="LISTINGBODY"/>
      </w:pPr>
      <w:r>
        <w:t xml:space="preserve">                &lt;/article&gt;</w:t>
      </w:r>
    </w:p>
    <w:p w:rsidR="00CA4D6D" w:rsidRDefault="00CA4D6D" w:rsidP="00CA4D6D">
      <w:pPr>
        <w:pStyle w:val="LISTINGBODY"/>
      </w:pPr>
      <w:r>
        <w:t xml:space="preserve">                &lt;article class="card"&gt;</w:t>
      </w:r>
    </w:p>
    <w:p w:rsidR="00CA4D6D" w:rsidRDefault="00CA4D6D" w:rsidP="00CA4D6D">
      <w:pPr>
        <w:pStyle w:val="LISTINGBODY"/>
      </w:pPr>
      <w:r>
        <w:t xml:space="preserve">                    &lt;h2&gt;Вентилятор&lt;/h2&gt;</w:t>
      </w:r>
    </w:p>
    <w:p w:rsidR="00CA4D6D" w:rsidRDefault="00CA4D6D" w:rsidP="00CA4D6D">
      <w:pPr>
        <w:pStyle w:val="LISTINGBODY"/>
      </w:pPr>
      <w:r>
        <w:t xml:space="preserve">                    &lt;input id="fan_power" type="text" readonly&gt;</w:t>
      </w:r>
    </w:p>
    <w:p w:rsidR="00CA4D6D" w:rsidRDefault="00CA4D6D" w:rsidP="00CA4D6D">
      <w:pPr>
        <w:pStyle w:val="LISTINGBODY"/>
      </w:pPr>
      <w:r>
        <w:t xml:space="preserve">                &lt;/article&gt;</w:t>
      </w:r>
    </w:p>
    <w:p w:rsidR="00CA4D6D" w:rsidRDefault="00CA4D6D" w:rsidP="00CA4D6D">
      <w:pPr>
        <w:pStyle w:val="LISTINGBODY"/>
      </w:pPr>
      <w:r>
        <w:t xml:space="preserve">                &lt;article class="card"&gt;</w:t>
      </w:r>
    </w:p>
    <w:p w:rsidR="00CA4D6D" w:rsidRDefault="00CA4D6D" w:rsidP="00CA4D6D">
      <w:pPr>
        <w:pStyle w:val="LISTINGBODY"/>
      </w:pPr>
      <w:r>
        <w:t xml:space="preserve">                    &lt;h2&gt;Насос&lt;/h2&gt;</w:t>
      </w:r>
    </w:p>
    <w:p w:rsidR="00CA4D6D" w:rsidRDefault="00CA4D6D" w:rsidP="00CA4D6D">
      <w:pPr>
        <w:pStyle w:val="LISTINGBODY"/>
      </w:pPr>
      <w:r>
        <w:t xml:space="preserve">                    &lt;input id="pump_power" type="text" readonly&gt;</w:t>
      </w:r>
    </w:p>
    <w:p w:rsidR="00CA4D6D" w:rsidRDefault="00CA4D6D" w:rsidP="00CA4D6D">
      <w:pPr>
        <w:pStyle w:val="LISTINGBODY"/>
      </w:pPr>
      <w:r>
        <w:t xml:space="preserve">                &lt;/article&gt;</w:t>
      </w:r>
    </w:p>
    <w:p w:rsidR="00CA4D6D" w:rsidRDefault="00CA4D6D" w:rsidP="00CA4D6D">
      <w:pPr>
        <w:pStyle w:val="LISTINGBODY"/>
      </w:pPr>
      <w:r>
        <w:t xml:space="preserve">                &lt;article class="card"&gt;</w:t>
      </w:r>
    </w:p>
    <w:p w:rsidR="00CA4D6D" w:rsidRDefault="00CA4D6D" w:rsidP="00CA4D6D">
      <w:pPr>
        <w:pStyle w:val="LISTINGBODY"/>
      </w:pPr>
      <w:r>
        <w:t xml:space="preserve">                    &lt;h2&gt;Контроллер&lt;/h2&gt;</w:t>
      </w:r>
    </w:p>
    <w:p w:rsidR="00CA4D6D" w:rsidRDefault="00CA4D6D" w:rsidP="00CA4D6D">
      <w:pPr>
        <w:pStyle w:val="LISTINGBODY"/>
      </w:pPr>
      <w:r>
        <w:t xml:space="preserve">                    &lt;input id="controller_mode" type="text" readonly&gt;</w:t>
      </w:r>
    </w:p>
    <w:p w:rsidR="00CA4D6D" w:rsidRDefault="00CA4D6D" w:rsidP="00CA4D6D">
      <w:pPr>
        <w:pStyle w:val="LISTINGBODY"/>
      </w:pPr>
      <w:r>
        <w:t xml:space="preserve">                    &lt;input id="controller_alerts" type="text" readonly&gt;</w:t>
      </w:r>
    </w:p>
    <w:p w:rsidR="00CA4D6D" w:rsidRDefault="00CA4D6D" w:rsidP="00CA4D6D">
      <w:pPr>
        <w:pStyle w:val="LISTINGBODY"/>
      </w:pPr>
      <w:r>
        <w:t xml:space="preserve">                &lt;/article&gt;</w:t>
      </w:r>
    </w:p>
    <w:p w:rsidR="00CA4D6D" w:rsidRDefault="00CA4D6D" w:rsidP="00CA4D6D">
      <w:pPr>
        <w:pStyle w:val="LISTINGBODY"/>
      </w:pPr>
      <w:r>
        <w:t xml:space="preserve">                &lt;article class="card"&gt;</w:t>
      </w:r>
    </w:p>
    <w:p w:rsidR="00CA4D6D" w:rsidRDefault="00CA4D6D" w:rsidP="00CA4D6D">
      <w:pPr>
        <w:pStyle w:val="LISTINGBODY"/>
      </w:pPr>
      <w:r>
        <w:t xml:space="preserve">                    &lt;h2&gt;База данных&lt;/h2&gt;</w:t>
      </w:r>
    </w:p>
    <w:p w:rsidR="00CA4D6D" w:rsidRDefault="00CA4D6D" w:rsidP="00CA4D6D">
      <w:pPr>
        <w:pStyle w:val="LISTINGBODY"/>
      </w:pPr>
      <w:r>
        <w:t xml:space="preserve">                    &lt;input id="db_connection" type="text" readonly&gt;</w:t>
      </w:r>
    </w:p>
    <w:p w:rsidR="00CA4D6D" w:rsidRDefault="00CA4D6D" w:rsidP="00CA4D6D">
      <w:pPr>
        <w:pStyle w:val="LISTINGBODY"/>
      </w:pPr>
      <w:r>
        <w:t xml:space="preserve">                    &lt;input id="db_records" type="text" readonly&gt;</w:t>
      </w:r>
    </w:p>
    <w:p w:rsidR="00CA4D6D" w:rsidRDefault="00CA4D6D" w:rsidP="00CA4D6D">
      <w:pPr>
        <w:pStyle w:val="LISTINGBODY"/>
      </w:pPr>
      <w:r>
        <w:t xml:space="preserve">                &lt;/article&gt;</w:t>
      </w:r>
    </w:p>
    <w:p w:rsidR="00CA4D6D" w:rsidRDefault="00CA4D6D" w:rsidP="00CA4D6D">
      <w:pPr>
        <w:pStyle w:val="LISTINGBODY"/>
      </w:pPr>
      <w:r>
        <w:t xml:space="preserve">            &lt;/div&gt;</w:t>
      </w:r>
    </w:p>
    <w:p w:rsidR="00CA4D6D" w:rsidRDefault="00CA4D6D" w:rsidP="00CA4D6D">
      <w:pPr>
        <w:pStyle w:val="LISTINGBODY"/>
      </w:pPr>
      <w:r>
        <w:t xml:space="preserve">        &lt;/section&gt;</w:t>
      </w:r>
    </w:p>
    <w:p w:rsidR="00CA4D6D" w:rsidRDefault="00CA4D6D" w:rsidP="00CA4D6D">
      <w:pPr>
        <w:pStyle w:val="LISTINGBODY"/>
      </w:pPr>
      <w:r>
        <w:t xml:space="preserve">    &lt;/main&gt;</w:t>
      </w:r>
    </w:p>
    <w:p w:rsidR="00CA4D6D" w:rsidRDefault="00CA4D6D" w:rsidP="00CA4D6D">
      <w:pPr>
        <w:pStyle w:val="LISTINGBODY"/>
      </w:pPr>
      <w:r>
        <w:t>&lt;/body&gt;</w:t>
      </w:r>
    </w:p>
    <w:p w:rsidR="00CA4D6D" w:rsidRDefault="00CA4D6D" w:rsidP="00CA4D6D">
      <w:pPr>
        <w:pStyle w:val="LISTINGBODY"/>
      </w:pPr>
    </w:p>
    <w:p w:rsidR="00D65CAA" w:rsidRPr="00D65CAA" w:rsidRDefault="00CA4D6D" w:rsidP="00D65CAA">
      <w:pPr>
        <w:pStyle w:val="LISTINGBODY"/>
      </w:pPr>
      <w:r>
        <w:t>&lt;/html&gt;</w:t>
      </w:r>
    </w:p>
    <w:p w:rsidR="00D65CAA" w:rsidRPr="00D65CAA" w:rsidRDefault="00D65CAA" w:rsidP="00D65CAA">
      <w:pPr>
        <w:pStyle w:val="LISTINGCAPTION"/>
        <w:rPr>
          <w:lang w:val="en-US"/>
        </w:rPr>
      </w:pPr>
      <w:r>
        <w:t>Листинг</w:t>
      </w:r>
      <w:r w:rsidRPr="00D65CAA">
        <w:rPr>
          <w:lang w:val="en-US"/>
        </w:rPr>
        <w:t xml:space="preserve"> </w:t>
      </w:r>
      <w:r>
        <w:fldChar w:fldCharType="begin"/>
      </w:r>
      <w:r w:rsidRPr="00D65CAA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D65CAA">
        <w:rPr>
          <w:lang w:val="en-US"/>
        </w:rPr>
        <w:instrText xml:space="preserve"> </w:instrText>
      </w:r>
      <w:r>
        <w:instrText>Листинг</w:instrText>
      </w:r>
      <w:r w:rsidRPr="00D65CAA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D65CAA">
        <w:rPr>
          <w:lang w:val="en-US"/>
        </w:rPr>
        <w:instrText xml:space="preserve"> </w:instrText>
      </w:r>
      <w:r>
        <w:fldChar w:fldCharType="separate"/>
      </w:r>
      <w:r w:rsidR="00680CB9">
        <w:rPr>
          <w:noProof/>
          <w:lang w:val="en-US"/>
        </w:rPr>
        <w:t>4</w:t>
      </w:r>
      <w:r>
        <w:fldChar w:fldCharType="end"/>
      </w:r>
      <w:r w:rsidRPr="00D65CAA">
        <w:rPr>
          <w:lang w:val="en-US"/>
        </w:rPr>
        <w:t xml:space="preserve"> — </w:t>
      </w:r>
      <w:r w:rsidR="00F261A4" w:rsidRPr="00F261A4">
        <w:t>main.css</w:t>
      </w:r>
    </w:p>
    <w:p w:rsidR="00076515" w:rsidRDefault="00076515" w:rsidP="00076515">
      <w:pPr>
        <w:pStyle w:val="LISTINGBODY"/>
      </w:pPr>
      <w:r>
        <w:t>:root {</w:t>
      </w:r>
    </w:p>
    <w:p w:rsidR="00076515" w:rsidRDefault="00076515" w:rsidP="00076515">
      <w:pPr>
        <w:pStyle w:val="LISTINGBODY"/>
      </w:pPr>
      <w:r>
        <w:t xml:space="preserve">    --font-family-base: Arial, sans-serif;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 xml:space="preserve">    --color-bg: #f4f8f5;</w:t>
      </w:r>
    </w:p>
    <w:p w:rsidR="00076515" w:rsidRDefault="00076515" w:rsidP="00076515">
      <w:pPr>
        <w:pStyle w:val="LISTINGBODY"/>
      </w:pPr>
      <w:r>
        <w:t xml:space="preserve">    --color-text: #182D4A;</w:t>
      </w:r>
    </w:p>
    <w:p w:rsidR="00076515" w:rsidRDefault="00076515" w:rsidP="00076515">
      <w:pPr>
        <w:pStyle w:val="LISTINGBODY"/>
      </w:pPr>
      <w:r>
        <w:t xml:space="preserve">    --color-muted: #4f6155;</w:t>
      </w:r>
    </w:p>
    <w:p w:rsidR="00076515" w:rsidRDefault="00076515" w:rsidP="00076515">
      <w:pPr>
        <w:pStyle w:val="LISTINGBODY"/>
      </w:pPr>
      <w:r>
        <w:t xml:space="preserve">    --color-surface: #ffffff;</w:t>
      </w:r>
    </w:p>
    <w:p w:rsidR="00076515" w:rsidRDefault="00076515" w:rsidP="00076515">
      <w:pPr>
        <w:pStyle w:val="LISTINGBODY"/>
      </w:pPr>
      <w:r>
        <w:t xml:space="preserve">    --color-surface-alt: #e3ecf7;</w:t>
      </w:r>
    </w:p>
    <w:p w:rsidR="00076515" w:rsidRDefault="00076515" w:rsidP="00076515">
      <w:pPr>
        <w:pStyle w:val="LISTINGBODY"/>
      </w:pPr>
      <w:r>
        <w:t xml:space="preserve">    --color-border: #b2c6e2;</w:t>
      </w:r>
    </w:p>
    <w:p w:rsidR="00076515" w:rsidRDefault="00076515" w:rsidP="00076515">
      <w:pPr>
        <w:pStyle w:val="LISTINGBODY"/>
      </w:pPr>
      <w:r>
        <w:t xml:space="preserve">    --color-accent: #182d4a;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 xml:space="preserve">    --radius-sm: 8px;</w:t>
      </w:r>
    </w:p>
    <w:p w:rsidR="00076515" w:rsidRDefault="00076515" w:rsidP="00076515">
      <w:pPr>
        <w:pStyle w:val="LISTINGBODY"/>
      </w:pPr>
      <w:r>
        <w:t xml:space="preserve">    --radius-md: 24px;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 xml:space="preserve">    --shadow-card: 0 2px 6px rgba(31, 43, 34, 0.08);</w:t>
      </w:r>
    </w:p>
    <w:p w:rsidR="00076515" w:rsidRDefault="00076515" w:rsidP="00076515">
      <w:pPr>
        <w:pStyle w:val="LISTINGBODY"/>
      </w:pPr>
      <w:r>
        <w:t>}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>body {</w:t>
      </w:r>
    </w:p>
    <w:p w:rsidR="00076515" w:rsidRDefault="00076515" w:rsidP="00076515">
      <w:pPr>
        <w:pStyle w:val="LISTINGBODY"/>
      </w:pPr>
      <w:r>
        <w:t xml:space="preserve">    margin: 0;</w:t>
      </w:r>
    </w:p>
    <w:p w:rsidR="00076515" w:rsidRDefault="00076515" w:rsidP="00076515">
      <w:pPr>
        <w:pStyle w:val="LISTINGBODY"/>
      </w:pPr>
      <w:r>
        <w:t xml:space="preserve">    font-family: var(--font-family-base);</w:t>
      </w:r>
    </w:p>
    <w:p w:rsidR="00076515" w:rsidRDefault="00076515" w:rsidP="00076515">
      <w:pPr>
        <w:pStyle w:val="LISTINGBODY"/>
      </w:pPr>
      <w:r>
        <w:t xml:space="preserve">    background: var(--color-bg);</w:t>
      </w:r>
    </w:p>
    <w:p w:rsidR="00076515" w:rsidRDefault="00076515" w:rsidP="00076515">
      <w:pPr>
        <w:pStyle w:val="LISTINGBODY"/>
      </w:pPr>
      <w:r>
        <w:t xml:space="preserve">    color: var(--color-text);</w:t>
      </w:r>
    </w:p>
    <w:p w:rsidR="00076515" w:rsidRDefault="00076515" w:rsidP="00076515">
      <w:pPr>
        <w:pStyle w:val="LISTINGBODY"/>
      </w:pPr>
      <w:r>
        <w:t>}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>.container {</w:t>
      </w:r>
    </w:p>
    <w:p w:rsidR="00076515" w:rsidRDefault="00076515" w:rsidP="00076515">
      <w:pPr>
        <w:pStyle w:val="LISTINGBODY"/>
      </w:pPr>
      <w:r>
        <w:t xml:space="preserve">    max-width: 600px;</w:t>
      </w:r>
    </w:p>
    <w:p w:rsidR="00076515" w:rsidRDefault="00076515" w:rsidP="00076515">
      <w:pPr>
        <w:pStyle w:val="LISTINGBODY"/>
      </w:pPr>
      <w:r>
        <w:t xml:space="preserve">    margin-inline: auto;</w:t>
      </w:r>
    </w:p>
    <w:p w:rsidR="00076515" w:rsidRDefault="00076515" w:rsidP="00076515">
      <w:pPr>
        <w:pStyle w:val="LISTINGBODY"/>
      </w:pPr>
      <w:r>
        <w:t xml:space="preserve">    padding: 24px;</w:t>
      </w:r>
    </w:p>
    <w:p w:rsidR="00076515" w:rsidRDefault="00076515" w:rsidP="00076515">
      <w:pPr>
        <w:pStyle w:val="LISTINGBODY"/>
      </w:pPr>
      <w:r>
        <w:t>}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>.grid {</w:t>
      </w:r>
    </w:p>
    <w:p w:rsidR="00076515" w:rsidRDefault="00076515" w:rsidP="00076515">
      <w:pPr>
        <w:pStyle w:val="LISTINGBODY"/>
      </w:pPr>
      <w:r>
        <w:t xml:space="preserve">    display: grid;</w:t>
      </w:r>
    </w:p>
    <w:p w:rsidR="00076515" w:rsidRDefault="00076515" w:rsidP="00076515">
      <w:pPr>
        <w:pStyle w:val="LISTINGBODY"/>
      </w:pPr>
      <w:r>
        <w:t xml:space="preserve">    grid-template-columns: repeat(auto-fit, minmax(260px, 1fr));</w:t>
      </w:r>
    </w:p>
    <w:p w:rsidR="00076515" w:rsidRDefault="00076515" w:rsidP="00076515">
      <w:pPr>
        <w:pStyle w:val="LISTINGBODY"/>
      </w:pPr>
      <w:r>
        <w:t xml:space="preserve">    gap: 16px;</w:t>
      </w:r>
    </w:p>
    <w:p w:rsidR="00076515" w:rsidRDefault="00076515" w:rsidP="00076515">
      <w:pPr>
        <w:pStyle w:val="LISTINGBODY"/>
      </w:pPr>
      <w:r>
        <w:t xml:space="preserve">    margin-top: 18px;</w:t>
      </w:r>
    </w:p>
    <w:p w:rsidR="00076515" w:rsidRDefault="00076515" w:rsidP="00076515">
      <w:pPr>
        <w:pStyle w:val="LISTINGBODY"/>
      </w:pPr>
      <w:r>
        <w:t>}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>.card {</w:t>
      </w:r>
    </w:p>
    <w:p w:rsidR="00076515" w:rsidRDefault="00076515" w:rsidP="00076515">
      <w:pPr>
        <w:pStyle w:val="LISTINGBODY"/>
      </w:pPr>
      <w:r>
        <w:t xml:space="preserve">    background: var(--color-surface-alt);</w:t>
      </w:r>
    </w:p>
    <w:p w:rsidR="00076515" w:rsidRDefault="00076515" w:rsidP="00076515">
      <w:pPr>
        <w:pStyle w:val="LISTINGBODY"/>
      </w:pPr>
      <w:r>
        <w:t xml:space="preserve">    border: 1px dashed var(--color-border);</w:t>
      </w:r>
    </w:p>
    <w:p w:rsidR="00076515" w:rsidRDefault="00076515" w:rsidP="00076515">
      <w:pPr>
        <w:pStyle w:val="LISTINGBODY"/>
      </w:pPr>
      <w:r>
        <w:t xml:space="preserve">    border-radius: var(--radius-sm);</w:t>
      </w:r>
    </w:p>
    <w:p w:rsidR="00076515" w:rsidRDefault="00076515" w:rsidP="00076515">
      <w:pPr>
        <w:pStyle w:val="LISTINGBODY"/>
      </w:pPr>
      <w:r>
        <w:t xml:space="preserve">    padding: 18px;</w:t>
      </w:r>
    </w:p>
    <w:p w:rsidR="00076515" w:rsidRDefault="00076515" w:rsidP="00076515">
      <w:pPr>
        <w:pStyle w:val="LISTINGBODY"/>
      </w:pPr>
      <w:r>
        <w:t xml:space="preserve">    box-shadow: var(--shadow-card);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 xml:space="preserve">    &amp;&gt;h2 {</w:t>
      </w:r>
    </w:p>
    <w:p w:rsidR="00076515" w:rsidRDefault="00076515" w:rsidP="00076515">
      <w:pPr>
        <w:pStyle w:val="LISTINGBODY"/>
      </w:pPr>
      <w:r>
        <w:t xml:space="preserve">        font-size: 15px;</w:t>
      </w:r>
    </w:p>
    <w:p w:rsidR="00076515" w:rsidRDefault="00076515" w:rsidP="00076515">
      <w:pPr>
        <w:pStyle w:val="LISTINGBODY"/>
      </w:pPr>
      <w:r>
        <w:t xml:space="preserve">        margin-top: 0;</w:t>
      </w:r>
    </w:p>
    <w:p w:rsidR="00076515" w:rsidRDefault="00076515" w:rsidP="00076515">
      <w:pPr>
        <w:pStyle w:val="LISTINGBODY"/>
      </w:pPr>
      <w:r>
        <w:t xml:space="preserve">        border-bottom: 1px solid var(--color-border);</w:t>
      </w:r>
    </w:p>
    <w:p w:rsidR="00076515" w:rsidRDefault="00076515" w:rsidP="00076515">
      <w:pPr>
        <w:pStyle w:val="LISTINGBODY"/>
      </w:pPr>
      <w:r>
        <w:t xml:space="preserve">        padding-bottom: 7px;</w:t>
      </w:r>
    </w:p>
    <w:p w:rsidR="00076515" w:rsidRDefault="00076515" w:rsidP="00076515">
      <w:pPr>
        <w:pStyle w:val="LISTINGBODY"/>
      </w:pPr>
      <w:r>
        <w:t xml:space="preserve">    }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 xml:space="preserve">    &amp;&gt;input {</w:t>
      </w:r>
    </w:p>
    <w:p w:rsidR="00076515" w:rsidRDefault="00076515" w:rsidP="00076515">
      <w:pPr>
        <w:pStyle w:val="LISTINGBODY"/>
      </w:pPr>
      <w:r>
        <w:t xml:space="preserve">        width: 100%;</w:t>
      </w:r>
    </w:p>
    <w:p w:rsidR="00076515" w:rsidRDefault="00076515" w:rsidP="00076515">
      <w:pPr>
        <w:pStyle w:val="LISTINGBODY"/>
      </w:pPr>
      <w:r>
        <w:t xml:space="preserve">        padding: 10px;</w:t>
      </w:r>
    </w:p>
    <w:p w:rsidR="00076515" w:rsidRDefault="00076515" w:rsidP="00076515">
      <w:pPr>
        <w:pStyle w:val="LISTINGBODY"/>
      </w:pPr>
      <w:r>
        <w:t xml:space="preserve">        border-radius: var(--radius-sm);</w:t>
      </w:r>
    </w:p>
    <w:p w:rsidR="00076515" w:rsidRDefault="00076515" w:rsidP="00076515">
      <w:pPr>
        <w:pStyle w:val="LISTINGBODY"/>
      </w:pPr>
      <w:r>
        <w:t xml:space="preserve">        border: 1px solid var(--color-border);</w:t>
      </w:r>
    </w:p>
    <w:p w:rsidR="00076515" w:rsidRDefault="00076515" w:rsidP="00076515">
      <w:pPr>
        <w:pStyle w:val="LISTINGBODY"/>
      </w:pPr>
      <w:r>
        <w:t xml:space="preserve">        font-size: 14px;</w:t>
      </w:r>
    </w:p>
    <w:p w:rsidR="00076515" w:rsidRDefault="00076515" w:rsidP="00076515">
      <w:pPr>
        <w:pStyle w:val="LISTINGBODY"/>
      </w:pPr>
      <w:r>
        <w:t xml:space="preserve">        background: var(--color-surface);</w:t>
      </w:r>
    </w:p>
    <w:p w:rsidR="00076515" w:rsidRDefault="00076515" w:rsidP="00076515">
      <w:pPr>
        <w:pStyle w:val="LISTINGBODY"/>
      </w:pPr>
      <w:r>
        <w:t xml:space="preserve">        box-sizing: border-box;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 xml:space="preserve">        &amp;+&amp; {</w:t>
      </w:r>
    </w:p>
    <w:p w:rsidR="00076515" w:rsidRDefault="00076515" w:rsidP="00076515">
      <w:pPr>
        <w:pStyle w:val="LISTINGBODY"/>
      </w:pPr>
      <w:r>
        <w:t xml:space="preserve">            margin-top: 8px;</w:t>
      </w:r>
    </w:p>
    <w:p w:rsidR="00076515" w:rsidRDefault="00076515" w:rsidP="00076515">
      <w:pPr>
        <w:pStyle w:val="LISTINGBODY"/>
      </w:pPr>
      <w:r>
        <w:t xml:space="preserve">        }</w:t>
      </w:r>
    </w:p>
    <w:p w:rsidR="00076515" w:rsidRDefault="00076515" w:rsidP="00076515">
      <w:pPr>
        <w:pStyle w:val="LISTINGBODY"/>
      </w:pPr>
      <w:r>
        <w:t xml:space="preserve">    }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 xml:space="preserve">    &amp;.main {</w:t>
      </w:r>
    </w:p>
    <w:p w:rsidR="00076515" w:rsidRDefault="00076515" w:rsidP="00076515">
      <w:pPr>
        <w:pStyle w:val="LISTINGBODY"/>
      </w:pPr>
      <w:r>
        <w:t xml:space="preserve">        background: var(--color-surface);</w:t>
      </w:r>
    </w:p>
    <w:p w:rsidR="00076515" w:rsidRDefault="00076515" w:rsidP="00076515">
      <w:pPr>
        <w:pStyle w:val="LISTINGBODY"/>
      </w:pPr>
      <w:r>
        <w:t xml:space="preserve">        border: none;</w:t>
      </w:r>
    </w:p>
    <w:p w:rsidR="00076515" w:rsidRDefault="00076515" w:rsidP="00076515">
      <w:pPr>
        <w:pStyle w:val="LISTINGBODY"/>
      </w:pPr>
      <w:r>
        <w:t xml:space="preserve">        border-radius: var(--radius-md);</w:t>
      </w:r>
    </w:p>
    <w:p w:rsidR="00076515" w:rsidRDefault="00076515" w:rsidP="00076515">
      <w:pPr>
        <w:pStyle w:val="LISTINGBODY"/>
      </w:pPr>
    </w:p>
    <w:p w:rsidR="00076515" w:rsidRDefault="00076515" w:rsidP="00076515">
      <w:pPr>
        <w:pStyle w:val="LISTINGBODY"/>
      </w:pPr>
      <w:r>
        <w:t xml:space="preserve">        &amp;&gt;h2 {</w:t>
      </w:r>
    </w:p>
    <w:p w:rsidR="00076515" w:rsidRDefault="00076515" w:rsidP="00076515">
      <w:pPr>
        <w:pStyle w:val="LISTINGBODY"/>
      </w:pPr>
      <w:r>
        <w:t xml:space="preserve">            font-size: 18px;</w:t>
      </w:r>
    </w:p>
    <w:p w:rsidR="00076515" w:rsidRDefault="00076515" w:rsidP="00076515">
      <w:pPr>
        <w:pStyle w:val="LISTINGBODY"/>
      </w:pPr>
      <w:r>
        <w:t xml:space="preserve">            border-radius: var(--radius-md) var(--radius-md) 0 0;</w:t>
      </w:r>
    </w:p>
    <w:p w:rsidR="00076515" w:rsidRDefault="00076515" w:rsidP="00076515">
      <w:pPr>
        <w:pStyle w:val="LISTINGBODY"/>
      </w:pPr>
      <w:r>
        <w:t xml:space="preserve">            background-color: var(--color-accent);</w:t>
      </w:r>
    </w:p>
    <w:p w:rsidR="00076515" w:rsidRDefault="00076515" w:rsidP="00076515">
      <w:pPr>
        <w:pStyle w:val="LISTINGBODY"/>
      </w:pPr>
      <w:r>
        <w:t xml:space="preserve">            padding: 18px;</w:t>
      </w:r>
    </w:p>
    <w:p w:rsidR="00076515" w:rsidRDefault="00076515" w:rsidP="00076515">
      <w:pPr>
        <w:pStyle w:val="LISTINGBODY"/>
      </w:pPr>
      <w:r>
        <w:t xml:space="preserve">            margin: -18px -18px 0;</w:t>
      </w:r>
    </w:p>
    <w:p w:rsidR="00076515" w:rsidRDefault="00076515" w:rsidP="00076515">
      <w:pPr>
        <w:pStyle w:val="LISTINGBODY"/>
      </w:pPr>
      <w:r>
        <w:t xml:space="preserve">            margin-bottom: 18px;</w:t>
      </w:r>
    </w:p>
    <w:p w:rsidR="00076515" w:rsidRDefault="00076515" w:rsidP="00076515">
      <w:pPr>
        <w:pStyle w:val="LISTINGBODY"/>
      </w:pPr>
      <w:r>
        <w:t xml:space="preserve">            color: var(--color-surface);</w:t>
      </w:r>
    </w:p>
    <w:p w:rsidR="00076515" w:rsidRDefault="00076515" w:rsidP="00076515">
      <w:pPr>
        <w:pStyle w:val="LISTINGBODY"/>
      </w:pPr>
      <w:r>
        <w:t xml:space="preserve">        }</w:t>
      </w:r>
    </w:p>
    <w:p w:rsidR="00076515" w:rsidRDefault="00076515" w:rsidP="00076515">
      <w:pPr>
        <w:pStyle w:val="LISTINGBODY"/>
      </w:pPr>
      <w:r>
        <w:t xml:space="preserve">    }</w:t>
      </w:r>
    </w:p>
    <w:p w:rsidR="00D65CAA" w:rsidRPr="00D65CAA" w:rsidRDefault="00076515" w:rsidP="00076515">
      <w:pPr>
        <w:pStyle w:val="LISTINGBODY"/>
      </w:pPr>
      <w:r>
        <w:t>}</w:t>
      </w:r>
    </w:p>
    <w:p w:rsidR="00D65CAA" w:rsidRPr="0007329A" w:rsidRDefault="00D65CAA" w:rsidP="00D65CAA">
      <w:pPr>
        <w:pStyle w:val="LISTINGCAPTION"/>
        <w:rPr>
          <w:lang w:val="en-US"/>
        </w:rPr>
      </w:pPr>
      <w:r>
        <w:t>Листинг</w:t>
      </w:r>
      <w:r w:rsidRPr="001350FF">
        <w:rPr>
          <w:lang w:val="en-US"/>
        </w:rPr>
        <w:t xml:space="preserve"> </w:t>
      </w:r>
      <w:r>
        <w:fldChar w:fldCharType="begin"/>
      </w:r>
      <w:r w:rsidRPr="001350FF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1350FF">
        <w:rPr>
          <w:lang w:val="en-US"/>
        </w:rPr>
        <w:instrText xml:space="preserve"> </w:instrText>
      </w:r>
      <w:r>
        <w:instrText>Листинг</w:instrText>
      </w:r>
      <w:r w:rsidRPr="001350FF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1350FF">
        <w:rPr>
          <w:lang w:val="en-US"/>
        </w:rPr>
        <w:instrText xml:space="preserve"> </w:instrText>
      </w:r>
      <w:r>
        <w:fldChar w:fldCharType="separate"/>
      </w:r>
      <w:r w:rsidR="00680CB9">
        <w:rPr>
          <w:noProof/>
          <w:lang w:val="en-US"/>
        </w:rPr>
        <w:t>5</w:t>
      </w:r>
      <w:r>
        <w:fldChar w:fldCharType="end"/>
      </w:r>
      <w:r w:rsidRPr="001350FF">
        <w:rPr>
          <w:lang w:val="en-US"/>
        </w:rPr>
        <w:t xml:space="preserve"> — </w:t>
      </w:r>
      <w:r w:rsidR="0070749A" w:rsidRPr="0007329A">
        <w:rPr>
          <w:lang w:val="en-US"/>
        </w:rPr>
        <w:t>index.js</w:t>
      </w:r>
    </w:p>
    <w:p w:rsidR="00506B50" w:rsidRDefault="00506B50" w:rsidP="00506B50">
      <w:pPr>
        <w:pStyle w:val="LISTINGBODY"/>
      </w:pPr>
      <w:r>
        <w:t>function getTemperatureData() {</w:t>
      </w:r>
    </w:p>
    <w:p w:rsidR="00506B50" w:rsidRDefault="00506B50" w:rsidP="00506B50">
      <w:pPr>
        <w:pStyle w:val="LISTINGBODY"/>
      </w:pPr>
      <w:r>
        <w:t xml:space="preserve">    $.ajax({</w:t>
      </w:r>
    </w:p>
    <w:p w:rsidR="00506B50" w:rsidRDefault="00506B50" w:rsidP="00506B50">
      <w:pPr>
        <w:pStyle w:val="LISTINGBODY"/>
      </w:pPr>
      <w:r>
        <w:t xml:space="preserve">        type: "GET",</w:t>
      </w:r>
    </w:p>
    <w:p w:rsidR="00506B50" w:rsidRDefault="00506B50" w:rsidP="00506B50">
      <w:pPr>
        <w:pStyle w:val="LISTINGBODY"/>
      </w:pPr>
      <w:r>
        <w:t xml:space="preserve">        url: "/connect/temperature",</w:t>
      </w:r>
    </w:p>
    <w:p w:rsidR="00506B50" w:rsidRDefault="00506B50" w:rsidP="00506B50">
      <w:pPr>
        <w:pStyle w:val="LISTINGBODY"/>
      </w:pPr>
      <w:r>
        <w:t xml:space="preserve">        dataType: "json",</w:t>
      </w:r>
    </w:p>
    <w:p w:rsidR="00506B50" w:rsidRDefault="00506B50" w:rsidP="00506B50">
      <w:pPr>
        <w:pStyle w:val="LISTINGBODY"/>
      </w:pPr>
      <w:r>
        <w:t xml:space="preserve">        contentType: "application/json",</w:t>
      </w:r>
    </w:p>
    <w:p w:rsidR="00506B50" w:rsidRDefault="00506B50" w:rsidP="00506B50">
      <w:pPr>
        <w:pStyle w:val="LISTINGBODY"/>
      </w:pPr>
      <w:r>
        <w:t xml:space="preserve">        data: {},</w:t>
      </w:r>
    </w:p>
    <w:p w:rsidR="00506B50" w:rsidRDefault="00506B50" w:rsidP="00506B50">
      <w:pPr>
        <w:pStyle w:val="LISTINGBODY"/>
      </w:pPr>
      <w:r>
        <w:lastRenderedPageBreak/>
        <w:t xml:space="preserve">        success: function (response) {</w:t>
      </w:r>
    </w:p>
    <w:p w:rsidR="00506B50" w:rsidRDefault="00506B50" w:rsidP="00506B50">
      <w:pPr>
        <w:pStyle w:val="LISTINGBODY"/>
      </w:pPr>
      <w:r>
        <w:t xml:space="preserve">            document.getElementById("temperature_value").value = response.value + " " + response.unit;</w:t>
      </w:r>
    </w:p>
    <w:p w:rsidR="00506B50" w:rsidRDefault="00506B50" w:rsidP="00506B50">
      <w:pPr>
        <w:pStyle w:val="LISTINGBODY"/>
      </w:pPr>
      <w:r>
        <w:t xml:space="preserve">        }</w:t>
      </w:r>
    </w:p>
    <w:p w:rsidR="00506B50" w:rsidRDefault="00506B50" w:rsidP="00506B50">
      <w:pPr>
        <w:pStyle w:val="LISTINGBODY"/>
      </w:pPr>
      <w:r>
        <w:t xml:space="preserve">    });</w:t>
      </w:r>
    </w:p>
    <w:p w:rsidR="00506B50" w:rsidRDefault="00506B50" w:rsidP="00506B50">
      <w:pPr>
        <w:pStyle w:val="LISTINGBODY"/>
      </w:pPr>
      <w:r>
        <w:t>}</w:t>
      </w:r>
    </w:p>
    <w:p w:rsidR="00506B50" w:rsidRDefault="00506B50" w:rsidP="00506B50">
      <w:pPr>
        <w:pStyle w:val="LISTINGBODY"/>
      </w:pPr>
    </w:p>
    <w:p w:rsidR="00506B50" w:rsidRDefault="00506B50" w:rsidP="00506B50">
      <w:pPr>
        <w:pStyle w:val="LISTINGBODY"/>
      </w:pPr>
      <w:r>
        <w:t>function getHumidityData() {</w:t>
      </w:r>
    </w:p>
    <w:p w:rsidR="00506B50" w:rsidRDefault="00506B50" w:rsidP="00506B50">
      <w:pPr>
        <w:pStyle w:val="LISTINGBODY"/>
      </w:pPr>
      <w:r>
        <w:t xml:space="preserve">    $.ajax({</w:t>
      </w:r>
    </w:p>
    <w:p w:rsidR="00506B50" w:rsidRDefault="00506B50" w:rsidP="00506B50">
      <w:pPr>
        <w:pStyle w:val="LISTINGBODY"/>
      </w:pPr>
      <w:r>
        <w:t xml:space="preserve">        type: "GET",</w:t>
      </w:r>
    </w:p>
    <w:p w:rsidR="00506B50" w:rsidRDefault="00506B50" w:rsidP="00506B50">
      <w:pPr>
        <w:pStyle w:val="LISTINGBODY"/>
      </w:pPr>
      <w:r>
        <w:t xml:space="preserve">        url: "/connect/humidity",</w:t>
      </w:r>
    </w:p>
    <w:p w:rsidR="00506B50" w:rsidRDefault="00506B50" w:rsidP="00506B50">
      <w:pPr>
        <w:pStyle w:val="LISTINGBODY"/>
      </w:pPr>
      <w:r>
        <w:t xml:space="preserve">        dataType: "json",</w:t>
      </w:r>
    </w:p>
    <w:p w:rsidR="00506B50" w:rsidRDefault="00506B50" w:rsidP="00506B50">
      <w:pPr>
        <w:pStyle w:val="LISTINGBODY"/>
      </w:pPr>
      <w:r>
        <w:t xml:space="preserve">        contentType: "application/json",</w:t>
      </w:r>
    </w:p>
    <w:p w:rsidR="00506B50" w:rsidRDefault="00506B50" w:rsidP="00506B50">
      <w:pPr>
        <w:pStyle w:val="LISTINGBODY"/>
      </w:pPr>
      <w:r>
        <w:t xml:space="preserve">        data: {},</w:t>
      </w:r>
    </w:p>
    <w:p w:rsidR="00506B50" w:rsidRDefault="00506B50" w:rsidP="00506B50">
      <w:pPr>
        <w:pStyle w:val="LISTINGBODY"/>
      </w:pPr>
      <w:r>
        <w:t xml:space="preserve">        success: function (response) {</w:t>
      </w:r>
    </w:p>
    <w:p w:rsidR="00506B50" w:rsidRDefault="00506B50" w:rsidP="00506B50">
      <w:pPr>
        <w:pStyle w:val="LISTINGBODY"/>
      </w:pPr>
      <w:r>
        <w:t xml:space="preserve">            document.getElementById("humidity_value").value = response.value + " " + response.unit;</w:t>
      </w:r>
    </w:p>
    <w:p w:rsidR="00506B50" w:rsidRDefault="00506B50" w:rsidP="00506B50">
      <w:pPr>
        <w:pStyle w:val="LISTINGBODY"/>
      </w:pPr>
      <w:r>
        <w:t xml:space="preserve">        }</w:t>
      </w:r>
    </w:p>
    <w:p w:rsidR="00506B50" w:rsidRDefault="00506B50" w:rsidP="00506B50">
      <w:pPr>
        <w:pStyle w:val="LISTINGBODY"/>
      </w:pPr>
      <w:r>
        <w:t xml:space="preserve">    });</w:t>
      </w:r>
    </w:p>
    <w:p w:rsidR="00506B50" w:rsidRDefault="00506B50" w:rsidP="00506B50">
      <w:pPr>
        <w:pStyle w:val="LISTINGBODY"/>
      </w:pPr>
      <w:r>
        <w:t>}</w:t>
      </w:r>
    </w:p>
    <w:p w:rsidR="00506B50" w:rsidRDefault="00506B50" w:rsidP="00506B50">
      <w:pPr>
        <w:pStyle w:val="LISTINGBODY"/>
      </w:pPr>
    </w:p>
    <w:p w:rsidR="00506B50" w:rsidRDefault="00506B50" w:rsidP="00506B50">
      <w:pPr>
        <w:pStyle w:val="LISTINGBODY"/>
      </w:pPr>
      <w:r>
        <w:t>function getSoilData() {</w:t>
      </w:r>
    </w:p>
    <w:p w:rsidR="00506B50" w:rsidRDefault="00506B50" w:rsidP="00506B50">
      <w:pPr>
        <w:pStyle w:val="LISTINGBODY"/>
      </w:pPr>
      <w:r>
        <w:t xml:space="preserve">    $.ajax({</w:t>
      </w:r>
    </w:p>
    <w:p w:rsidR="00506B50" w:rsidRDefault="00506B50" w:rsidP="00506B50">
      <w:pPr>
        <w:pStyle w:val="LISTINGBODY"/>
      </w:pPr>
      <w:r>
        <w:t xml:space="preserve">        type: "GET",</w:t>
      </w:r>
    </w:p>
    <w:p w:rsidR="00506B50" w:rsidRDefault="00506B50" w:rsidP="00506B50">
      <w:pPr>
        <w:pStyle w:val="LISTINGBODY"/>
      </w:pPr>
      <w:r>
        <w:t xml:space="preserve">        url: "/connect/soil",</w:t>
      </w:r>
    </w:p>
    <w:p w:rsidR="00506B50" w:rsidRDefault="00506B50" w:rsidP="00506B50">
      <w:pPr>
        <w:pStyle w:val="LISTINGBODY"/>
      </w:pPr>
      <w:r>
        <w:t xml:space="preserve">        dataType: "json",</w:t>
      </w:r>
    </w:p>
    <w:p w:rsidR="00506B50" w:rsidRDefault="00506B50" w:rsidP="00506B50">
      <w:pPr>
        <w:pStyle w:val="LISTINGBODY"/>
      </w:pPr>
      <w:r>
        <w:t xml:space="preserve">        contentType: "application/json",</w:t>
      </w:r>
    </w:p>
    <w:p w:rsidR="00506B50" w:rsidRDefault="00506B50" w:rsidP="00506B50">
      <w:pPr>
        <w:pStyle w:val="LISTINGBODY"/>
      </w:pPr>
      <w:r>
        <w:t xml:space="preserve">        data: {},</w:t>
      </w:r>
    </w:p>
    <w:p w:rsidR="00506B50" w:rsidRDefault="00506B50" w:rsidP="00506B50">
      <w:pPr>
        <w:pStyle w:val="LISTINGBODY"/>
      </w:pPr>
      <w:r>
        <w:t xml:space="preserve">        success: function (response) {</w:t>
      </w:r>
    </w:p>
    <w:p w:rsidR="00506B50" w:rsidRDefault="00506B50" w:rsidP="00506B50">
      <w:pPr>
        <w:pStyle w:val="LISTINGBODY"/>
      </w:pPr>
      <w:r>
        <w:t xml:space="preserve">            document.getElementById("soil_value").value = response.value + " " + response.unit;</w:t>
      </w:r>
    </w:p>
    <w:p w:rsidR="00506B50" w:rsidRDefault="00506B50" w:rsidP="00506B50">
      <w:pPr>
        <w:pStyle w:val="LISTINGBODY"/>
      </w:pPr>
      <w:r>
        <w:t xml:space="preserve">        }</w:t>
      </w:r>
    </w:p>
    <w:p w:rsidR="00506B50" w:rsidRDefault="00506B50" w:rsidP="00506B50">
      <w:pPr>
        <w:pStyle w:val="LISTINGBODY"/>
      </w:pPr>
      <w:r>
        <w:t xml:space="preserve">    });</w:t>
      </w:r>
    </w:p>
    <w:p w:rsidR="00506B50" w:rsidRDefault="00506B50" w:rsidP="00506B50">
      <w:pPr>
        <w:pStyle w:val="LISTINGBODY"/>
      </w:pPr>
      <w:r>
        <w:t>}</w:t>
      </w:r>
    </w:p>
    <w:p w:rsidR="00506B50" w:rsidRDefault="00506B50" w:rsidP="00506B50">
      <w:pPr>
        <w:pStyle w:val="LISTINGBODY"/>
      </w:pPr>
    </w:p>
    <w:p w:rsidR="00506B50" w:rsidRDefault="00506B50" w:rsidP="00506B50">
      <w:pPr>
        <w:pStyle w:val="LISTINGBODY"/>
      </w:pPr>
      <w:r>
        <w:t>function getFanData() {</w:t>
      </w:r>
    </w:p>
    <w:p w:rsidR="00506B50" w:rsidRDefault="00506B50" w:rsidP="00506B50">
      <w:pPr>
        <w:pStyle w:val="LISTINGBODY"/>
      </w:pPr>
      <w:r>
        <w:t xml:space="preserve">    $.ajax({</w:t>
      </w:r>
    </w:p>
    <w:p w:rsidR="00506B50" w:rsidRDefault="00506B50" w:rsidP="00506B50">
      <w:pPr>
        <w:pStyle w:val="LISTINGBODY"/>
      </w:pPr>
      <w:r>
        <w:t xml:space="preserve">        type: "GET",</w:t>
      </w:r>
    </w:p>
    <w:p w:rsidR="00506B50" w:rsidRDefault="00506B50" w:rsidP="00506B50">
      <w:pPr>
        <w:pStyle w:val="LISTINGBODY"/>
      </w:pPr>
      <w:r>
        <w:t xml:space="preserve">        url: "/connect/fan",</w:t>
      </w:r>
    </w:p>
    <w:p w:rsidR="00506B50" w:rsidRDefault="00506B50" w:rsidP="00506B50">
      <w:pPr>
        <w:pStyle w:val="LISTINGBODY"/>
      </w:pPr>
      <w:r>
        <w:t xml:space="preserve">        dataType: "json",</w:t>
      </w:r>
    </w:p>
    <w:p w:rsidR="00506B50" w:rsidRDefault="00506B50" w:rsidP="00506B50">
      <w:pPr>
        <w:pStyle w:val="LISTINGBODY"/>
      </w:pPr>
      <w:r>
        <w:t xml:space="preserve">        contentType: "application/json",</w:t>
      </w:r>
    </w:p>
    <w:p w:rsidR="00506B50" w:rsidRDefault="00506B50" w:rsidP="00506B50">
      <w:pPr>
        <w:pStyle w:val="LISTINGBODY"/>
      </w:pPr>
      <w:r>
        <w:t xml:space="preserve">        data: {},</w:t>
      </w:r>
    </w:p>
    <w:p w:rsidR="00506B50" w:rsidRDefault="00506B50" w:rsidP="00506B50">
      <w:pPr>
        <w:pStyle w:val="LISTINGBODY"/>
      </w:pPr>
      <w:r>
        <w:t xml:space="preserve">        success: function (response) {</w:t>
      </w:r>
    </w:p>
    <w:p w:rsidR="00506B50" w:rsidRDefault="00506B50" w:rsidP="00506B50">
      <w:pPr>
        <w:pStyle w:val="LISTINGBODY"/>
      </w:pPr>
      <w:r>
        <w:t xml:space="preserve">            document.getElementById("fan_power").value = response.power + " Вт; статус: " + response.status;</w:t>
      </w:r>
    </w:p>
    <w:p w:rsidR="00506B50" w:rsidRDefault="00506B50" w:rsidP="00506B50">
      <w:pPr>
        <w:pStyle w:val="LISTINGBODY"/>
      </w:pPr>
      <w:r>
        <w:t xml:space="preserve">        }</w:t>
      </w:r>
    </w:p>
    <w:p w:rsidR="00506B50" w:rsidRDefault="00506B50" w:rsidP="00506B50">
      <w:pPr>
        <w:pStyle w:val="LISTINGBODY"/>
      </w:pPr>
      <w:r>
        <w:t xml:space="preserve">    });</w:t>
      </w:r>
    </w:p>
    <w:p w:rsidR="00506B50" w:rsidRDefault="00506B50" w:rsidP="00506B50">
      <w:pPr>
        <w:pStyle w:val="LISTINGBODY"/>
      </w:pPr>
      <w:r>
        <w:t>}</w:t>
      </w:r>
    </w:p>
    <w:p w:rsidR="00506B50" w:rsidRDefault="00506B50" w:rsidP="00506B50">
      <w:pPr>
        <w:pStyle w:val="LISTINGBODY"/>
      </w:pPr>
    </w:p>
    <w:p w:rsidR="00506B50" w:rsidRDefault="00506B50" w:rsidP="00506B50">
      <w:pPr>
        <w:pStyle w:val="LISTINGBODY"/>
      </w:pPr>
      <w:r>
        <w:t>function getPumpData() {</w:t>
      </w:r>
    </w:p>
    <w:p w:rsidR="00506B50" w:rsidRDefault="00506B50" w:rsidP="00506B50">
      <w:pPr>
        <w:pStyle w:val="LISTINGBODY"/>
      </w:pPr>
      <w:r>
        <w:t xml:space="preserve">    $.ajax({</w:t>
      </w:r>
    </w:p>
    <w:p w:rsidR="00506B50" w:rsidRDefault="00506B50" w:rsidP="00506B50">
      <w:pPr>
        <w:pStyle w:val="LISTINGBODY"/>
      </w:pPr>
      <w:r>
        <w:t xml:space="preserve">        type: "GET",</w:t>
      </w:r>
    </w:p>
    <w:p w:rsidR="00506B50" w:rsidRDefault="00506B50" w:rsidP="00506B50">
      <w:pPr>
        <w:pStyle w:val="LISTINGBODY"/>
      </w:pPr>
      <w:r>
        <w:t xml:space="preserve">        url: "/connect/pump",</w:t>
      </w:r>
    </w:p>
    <w:p w:rsidR="00506B50" w:rsidRDefault="00506B50" w:rsidP="00506B50">
      <w:pPr>
        <w:pStyle w:val="LISTINGBODY"/>
      </w:pPr>
      <w:r>
        <w:t xml:space="preserve">        dataType: "json",</w:t>
      </w:r>
    </w:p>
    <w:p w:rsidR="00506B50" w:rsidRDefault="00506B50" w:rsidP="00506B50">
      <w:pPr>
        <w:pStyle w:val="LISTINGBODY"/>
      </w:pPr>
      <w:r>
        <w:t xml:space="preserve">        contentType: "application/json",</w:t>
      </w:r>
    </w:p>
    <w:p w:rsidR="00506B50" w:rsidRDefault="00506B50" w:rsidP="00506B50">
      <w:pPr>
        <w:pStyle w:val="LISTINGBODY"/>
      </w:pPr>
      <w:r>
        <w:t xml:space="preserve">        data: {},</w:t>
      </w:r>
    </w:p>
    <w:p w:rsidR="00506B50" w:rsidRDefault="00506B50" w:rsidP="00506B50">
      <w:pPr>
        <w:pStyle w:val="LISTINGBODY"/>
      </w:pPr>
      <w:r>
        <w:t xml:space="preserve">        success: function (response) {</w:t>
      </w:r>
    </w:p>
    <w:p w:rsidR="00506B50" w:rsidRDefault="00506B50" w:rsidP="00506B50">
      <w:pPr>
        <w:pStyle w:val="LISTINGBODY"/>
      </w:pPr>
      <w:r>
        <w:t xml:space="preserve">            document.getElementById("pump_power").value = response.power + " Вт; статус: " + response.status;</w:t>
      </w:r>
    </w:p>
    <w:p w:rsidR="00506B50" w:rsidRDefault="00506B50" w:rsidP="00506B50">
      <w:pPr>
        <w:pStyle w:val="LISTINGBODY"/>
      </w:pPr>
      <w:r>
        <w:t xml:space="preserve">        }</w:t>
      </w:r>
    </w:p>
    <w:p w:rsidR="00506B50" w:rsidRDefault="00506B50" w:rsidP="00506B50">
      <w:pPr>
        <w:pStyle w:val="LISTINGBODY"/>
      </w:pPr>
      <w:r>
        <w:t xml:space="preserve">    });</w:t>
      </w:r>
    </w:p>
    <w:p w:rsidR="00506B50" w:rsidRDefault="00506B50" w:rsidP="00506B50">
      <w:pPr>
        <w:pStyle w:val="LISTINGBODY"/>
      </w:pPr>
      <w:r>
        <w:t>}</w:t>
      </w:r>
    </w:p>
    <w:p w:rsidR="00506B50" w:rsidRDefault="00506B50" w:rsidP="00506B50">
      <w:pPr>
        <w:pStyle w:val="LISTINGBODY"/>
      </w:pPr>
    </w:p>
    <w:p w:rsidR="00506B50" w:rsidRDefault="00506B50" w:rsidP="00506B50">
      <w:pPr>
        <w:pStyle w:val="LISTINGBODY"/>
      </w:pPr>
      <w:r>
        <w:t>function getControllerData() {</w:t>
      </w:r>
    </w:p>
    <w:p w:rsidR="00506B50" w:rsidRDefault="00506B50" w:rsidP="00506B50">
      <w:pPr>
        <w:pStyle w:val="LISTINGBODY"/>
      </w:pPr>
      <w:r>
        <w:t xml:space="preserve">    $.ajax({</w:t>
      </w:r>
    </w:p>
    <w:p w:rsidR="00506B50" w:rsidRDefault="00506B50" w:rsidP="00506B50">
      <w:pPr>
        <w:pStyle w:val="LISTINGBODY"/>
      </w:pPr>
      <w:r>
        <w:t xml:space="preserve">        type: "GET",</w:t>
      </w:r>
    </w:p>
    <w:p w:rsidR="00506B50" w:rsidRDefault="00506B50" w:rsidP="00506B50">
      <w:pPr>
        <w:pStyle w:val="LISTINGBODY"/>
      </w:pPr>
      <w:r>
        <w:t xml:space="preserve">        url: "/connect/controller",</w:t>
      </w:r>
    </w:p>
    <w:p w:rsidR="00506B50" w:rsidRDefault="00506B50" w:rsidP="00506B50">
      <w:pPr>
        <w:pStyle w:val="LISTINGBODY"/>
      </w:pPr>
      <w:r>
        <w:t xml:space="preserve">        dataType: "json",</w:t>
      </w:r>
    </w:p>
    <w:p w:rsidR="00506B50" w:rsidRDefault="00506B50" w:rsidP="00506B50">
      <w:pPr>
        <w:pStyle w:val="LISTINGBODY"/>
      </w:pPr>
      <w:r>
        <w:t xml:space="preserve">        contentType: "application/json",</w:t>
      </w:r>
    </w:p>
    <w:p w:rsidR="00506B50" w:rsidRDefault="00506B50" w:rsidP="00506B50">
      <w:pPr>
        <w:pStyle w:val="LISTINGBODY"/>
      </w:pPr>
      <w:r>
        <w:t xml:space="preserve">        data: {},</w:t>
      </w:r>
    </w:p>
    <w:p w:rsidR="00506B50" w:rsidRDefault="00506B50" w:rsidP="00506B50">
      <w:pPr>
        <w:pStyle w:val="LISTINGBODY"/>
      </w:pPr>
      <w:r>
        <w:t xml:space="preserve">        success: function (response) {</w:t>
      </w:r>
    </w:p>
    <w:p w:rsidR="00506B50" w:rsidRDefault="00506B50" w:rsidP="00506B50">
      <w:pPr>
        <w:pStyle w:val="LISTINGBODY"/>
      </w:pPr>
      <w:r>
        <w:t xml:space="preserve">            document.getElementById("controller_mode").value = "Режим: " + response.mode;</w:t>
      </w:r>
    </w:p>
    <w:p w:rsidR="00506B50" w:rsidRDefault="00506B50" w:rsidP="00506B50">
      <w:pPr>
        <w:pStyle w:val="LISTINGBODY"/>
      </w:pPr>
      <w:r>
        <w:t xml:space="preserve">            document.getElementById("controller_alerts").value = "Тревоги: " + response.alerts_count;</w:t>
      </w:r>
    </w:p>
    <w:p w:rsidR="00506B50" w:rsidRDefault="00506B50" w:rsidP="00506B50">
      <w:pPr>
        <w:pStyle w:val="LISTINGBODY"/>
      </w:pPr>
      <w:r>
        <w:t xml:space="preserve">        }</w:t>
      </w:r>
    </w:p>
    <w:p w:rsidR="00506B50" w:rsidRDefault="00506B50" w:rsidP="00506B50">
      <w:pPr>
        <w:pStyle w:val="LISTINGBODY"/>
      </w:pPr>
      <w:r>
        <w:t xml:space="preserve">    });</w:t>
      </w:r>
    </w:p>
    <w:p w:rsidR="00506B50" w:rsidRDefault="00506B50" w:rsidP="00506B50">
      <w:pPr>
        <w:pStyle w:val="LISTINGBODY"/>
      </w:pPr>
      <w:r>
        <w:t>}</w:t>
      </w:r>
    </w:p>
    <w:p w:rsidR="00506B50" w:rsidRDefault="00506B50" w:rsidP="00506B50">
      <w:pPr>
        <w:pStyle w:val="LISTINGBODY"/>
      </w:pPr>
    </w:p>
    <w:p w:rsidR="00506B50" w:rsidRDefault="00506B50" w:rsidP="00506B50">
      <w:pPr>
        <w:pStyle w:val="LISTINGBODY"/>
      </w:pPr>
      <w:r>
        <w:t>function getDatabaseData() {</w:t>
      </w:r>
    </w:p>
    <w:p w:rsidR="00506B50" w:rsidRDefault="00506B50" w:rsidP="00506B50">
      <w:pPr>
        <w:pStyle w:val="LISTINGBODY"/>
      </w:pPr>
      <w:r>
        <w:t xml:space="preserve">    $.ajax({</w:t>
      </w:r>
    </w:p>
    <w:p w:rsidR="00506B50" w:rsidRDefault="00506B50" w:rsidP="00506B50">
      <w:pPr>
        <w:pStyle w:val="LISTINGBODY"/>
      </w:pPr>
      <w:r>
        <w:t xml:space="preserve">        type: "GET",</w:t>
      </w:r>
    </w:p>
    <w:p w:rsidR="00506B50" w:rsidRDefault="00506B50" w:rsidP="00506B50">
      <w:pPr>
        <w:pStyle w:val="LISTINGBODY"/>
      </w:pPr>
      <w:r>
        <w:t xml:space="preserve">        url: "/connect/database",</w:t>
      </w:r>
    </w:p>
    <w:p w:rsidR="00506B50" w:rsidRDefault="00506B50" w:rsidP="00506B50">
      <w:pPr>
        <w:pStyle w:val="LISTINGBODY"/>
      </w:pPr>
      <w:r>
        <w:t xml:space="preserve">        dataType: "json",</w:t>
      </w:r>
    </w:p>
    <w:p w:rsidR="00506B50" w:rsidRDefault="00506B50" w:rsidP="00506B50">
      <w:pPr>
        <w:pStyle w:val="LISTINGBODY"/>
      </w:pPr>
      <w:r>
        <w:t xml:space="preserve">        contentType: "application/json",</w:t>
      </w:r>
    </w:p>
    <w:p w:rsidR="00506B50" w:rsidRDefault="00506B50" w:rsidP="00506B50">
      <w:pPr>
        <w:pStyle w:val="LISTINGBODY"/>
      </w:pPr>
      <w:r>
        <w:t xml:space="preserve">        data: {},</w:t>
      </w:r>
    </w:p>
    <w:p w:rsidR="00506B50" w:rsidRDefault="00506B50" w:rsidP="00506B50">
      <w:pPr>
        <w:pStyle w:val="LISTINGBODY"/>
      </w:pPr>
      <w:r>
        <w:t xml:space="preserve">        success: function (response) {</w:t>
      </w:r>
    </w:p>
    <w:p w:rsidR="00506B50" w:rsidRDefault="00506B50" w:rsidP="00506B50">
      <w:pPr>
        <w:pStyle w:val="LISTINGBODY"/>
      </w:pPr>
      <w:r>
        <w:t xml:space="preserve">            document.getElementById("db_connection").value = "Соединение: " + response.connection;</w:t>
      </w:r>
    </w:p>
    <w:p w:rsidR="00506B50" w:rsidRDefault="00506B50" w:rsidP="00506B50">
      <w:pPr>
        <w:pStyle w:val="LISTINGBODY"/>
      </w:pPr>
      <w:r>
        <w:t xml:space="preserve">            document.getElementById("db_records").value = "Записей за сегодня: " + response.records_today;</w:t>
      </w:r>
    </w:p>
    <w:p w:rsidR="00506B50" w:rsidRDefault="00506B50" w:rsidP="00506B50">
      <w:pPr>
        <w:pStyle w:val="LISTINGBODY"/>
      </w:pPr>
      <w:r>
        <w:t xml:space="preserve">        }</w:t>
      </w:r>
    </w:p>
    <w:p w:rsidR="00506B50" w:rsidRDefault="00506B50" w:rsidP="00506B50">
      <w:pPr>
        <w:pStyle w:val="LISTINGBODY"/>
      </w:pPr>
      <w:r>
        <w:t xml:space="preserve">    });</w:t>
      </w:r>
    </w:p>
    <w:p w:rsidR="00506B50" w:rsidRDefault="00506B50" w:rsidP="00506B50">
      <w:pPr>
        <w:pStyle w:val="LISTINGBODY"/>
      </w:pPr>
      <w:r>
        <w:t>}</w:t>
      </w:r>
    </w:p>
    <w:p w:rsidR="00506B50" w:rsidRDefault="00506B50" w:rsidP="00506B50">
      <w:pPr>
        <w:pStyle w:val="LISTINGBODY"/>
      </w:pPr>
    </w:p>
    <w:p w:rsidR="00506B50" w:rsidRDefault="00506B50" w:rsidP="00506B50">
      <w:pPr>
        <w:pStyle w:val="LISTINGBODY"/>
      </w:pPr>
      <w:r>
        <w:t>function updateDashboard() {</w:t>
      </w:r>
    </w:p>
    <w:p w:rsidR="00506B50" w:rsidRDefault="00506B50" w:rsidP="00506B50">
      <w:pPr>
        <w:pStyle w:val="LISTINGBODY"/>
      </w:pPr>
      <w:r>
        <w:t xml:space="preserve">    getTemperatureData();</w:t>
      </w:r>
    </w:p>
    <w:p w:rsidR="00506B50" w:rsidRDefault="00506B50" w:rsidP="00506B50">
      <w:pPr>
        <w:pStyle w:val="LISTINGBODY"/>
      </w:pPr>
      <w:r>
        <w:t xml:space="preserve">    getHumidityData();</w:t>
      </w:r>
    </w:p>
    <w:p w:rsidR="00506B50" w:rsidRDefault="00506B50" w:rsidP="00506B50">
      <w:pPr>
        <w:pStyle w:val="LISTINGBODY"/>
      </w:pPr>
      <w:r>
        <w:t xml:space="preserve">    getSoilData();</w:t>
      </w:r>
    </w:p>
    <w:p w:rsidR="00506B50" w:rsidRDefault="00506B50" w:rsidP="00506B50">
      <w:pPr>
        <w:pStyle w:val="LISTINGBODY"/>
      </w:pPr>
      <w:r>
        <w:t xml:space="preserve">    getFanData();</w:t>
      </w:r>
    </w:p>
    <w:p w:rsidR="00506B50" w:rsidRDefault="00506B50" w:rsidP="00506B50">
      <w:pPr>
        <w:pStyle w:val="LISTINGBODY"/>
      </w:pPr>
      <w:r>
        <w:t xml:space="preserve">    getPumpData();</w:t>
      </w:r>
    </w:p>
    <w:p w:rsidR="00506B50" w:rsidRDefault="00506B50" w:rsidP="00506B50">
      <w:pPr>
        <w:pStyle w:val="LISTINGBODY"/>
      </w:pPr>
      <w:r>
        <w:t xml:space="preserve">    getControllerData();</w:t>
      </w:r>
    </w:p>
    <w:p w:rsidR="00506B50" w:rsidRDefault="00506B50" w:rsidP="00506B50">
      <w:pPr>
        <w:pStyle w:val="LISTINGBODY"/>
      </w:pPr>
      <w:r>
        <w:t xml:space="preserve">    getDatabaseData();</w:t>
      </w:r>
    </w:p>
    <w:p w:rsidR="00506B50" w:rsidRDefault="00506B50" w:rsidP="00506B50">
      <w:pPr>
        <w:pStyle w:val="LISTINGBODY"/>
      </w:pPr>
      <w:r>
        <w:t>}</w:t>
      </w:r>
    </w:p>
    <w:p w:rsidR="00506B50" w:rsidRDefault="00506B50" w:rsidP="00506B50">
      <w:pPr>
        <w:pStyle w:val="LISTINGBODY"/>
      </w:pPr>
    </w:p>
    <w:p w:rsidR="00506B50" w:rsidRDefault="00506B50" w:rsidP="00506B50">
      <w:pPr>
        <w:pStyle w:val="LISTINGBODY"/>
      </w:pPr>
      <w:r>
        <w:t>setInterval(updateDashboard, 1000);</w:t>
      </w:r>
    </w:p>
    <w:p w:rsidR="00D65CAA" w:rsidRPr="001350FF" w:rsidRDefault="00506B50" w:rsidP="00506B50">
      <w:pPr>
        <w:pStyle w:val="LISTINGBODY"/>
      </w:pPr>
      <w:r>
        <w:t>updateDashboard();</w:t>
      </w:r>
    </w:p>
    <w:p w:rsidR="00D65CAA" w:rsidRPr="00D65CAA" w:rsidRDefault="00D65CAA" w:rsidP="00D65CAA">
      <w:pPr>
        <w:pStyle w:val="MAINTEXT1"/>
        <w:ind w:firstLine="0"/>
        <w:rPr>
          <w:lang w:val="en-US"/>
        </w:rPr>
      </w:pPr>
    </w:p>
    <w:sectPr w:rsidR="00D65CAA" w:rsidRPr="00D65CAA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16104" w:rsidRDefault="00D16104" w:rsidP="0002180F">
      <w:r>
        <w:separator/>
      </w:r>
    </w:p>
  </w:endnote>
  <w:endnote w:type="continuationSeparator" w:id="0">
    <w:p w:rsidR="00D16104" w:rsidRDefault="00D16104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16104" w:rsidRDefault="00D16104" w:rsidP="0002180F">
      <w:r>
        <w:separator/>
      </w:r>
    </w:p>
  </w:footnote>
  <w:footnote w:type="continuationSeparator" w:id="0">
    <w:p w:rsidR="00D16104" w:rsidRDefault="00D16104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7D"/>
    <w:rsid w:val="00002A47"/>
    <w:rsid w:val="00016F54"/>
    <w:rsid w:val="000214A2"/>
    <w:rsid w:val="000215AF"/>
    <w:rsid w:val="0002172C"/>
    <w:rsid w:val="0002180F"/>
    <w:rsid w:val="000244B3"/>
    <w:rsid w:val="0004168B"/>
    <w:rsid w:val="00042380"/>
    <w:rsid w:val="00063FCF"/>
    <w:rsid w:val="000707C8"/>
    <w:rsid w:val="0007329A"/>
    <w:rsid w:val="00076515"/>
    <w:rsid w:val="000815F8"/>
    <w:rsid w:val="000822F1"/>
    <w:rsid w:val="0009022D"/>
    <w:rsid w:val="00090445"/>
    <w:rsid w:val="000928CE"/>
    <w:rsid w:val="000954A6"/>
    <w:rsid w:val="000A2CF1"/>
    <w:rsid w:val="000A67BE"/>
    <w:rsid w:val="000C031F"/>
    <w:rsid w:val="000C1F17"/>
    <w:rsid w:val="000D591A"/>
    <w:rsid w:val="000F019B"/>
    <w:rsid w:val="001118C4"/>
    <w:rsid w:val="00112CBF"/>
    <w:rsid w:val="00112F9E"/>
    <w:rsid w:val="00116F39"/>
    <w:rsid w:val="001350FF"/>
    <w:rsid w:val="00136236"/>
    <w:rsid w:val="00146E7E"/>
    <w:rsid w:val="001617DA"/>
    <w:rsid w:val="00164280"/>
    <w:rsid w:val="001650E8"/>
    <w:rsid w:val="00166165"/>
    <w:rsid w:val="001725C1"/>
    <w:rsid w:val="00177559"/>
    <w:rsid w:val="001874EA"/>
    <w:rsid w:val="00187D39"/>
    <w:rsid w:val="00193D12"/>
    <w:rsid w:val="00194A01"/>
    <w:rsid w:val="001D7ED5"/>
    <w:rsid w:val="0021115E"/>
    <w:rsid w:val="0023593D"/>
    <w:rsid w:val="00271C67"/>
    <w:rsid w:val="00284869"/>
    <w:rsid w:val="002956BD"/>
    <w:rsid w:val="002A21DE"/>
    <w:rsid w:val="002A7B49"/>
    <w:rsid w:val="002B4F79"/>
    <w:rsid w:val="002B55C1"/>
    <w:rsid w:val="002D5C30"/>
    <w:rsid w:val="002F6184"/>
    <w:rsid w:val="00300DD1"/>
    <w:rsid w:val="00314D60"/>
    <w:rsid w:val="00326699"/>
    <w:rsid w:val="00334AC8"/>
    <w:rsid w:val="00352422"/>
    <w:rsid w:val="00353F7B"/>
    <w:rsid w:val="00374808"/>
    <w:rsid w:val="00376837"/>
    <w:rsid w:val="003B3807"/>
    <w:rsid w:val="003D538D"/>
    <w:rsid w:val="003F448A"/>
    <w:rsid w:val="00404D15"/>
    <w:rsid w:val="00405D24"/>
    <w:rsid w:val="00413AAB"/>
    <w:rsid w:val="004543CD"/>
    <w:rsid w:val="00454F9A"/>
    <w:rsid w:val="004748AC"/>
    <w:rsid w:val="00474DAE"/>
    <w:rsid w:val="0047521D"/>
    <w:rsid w:val="00490A54"/>
    <w:rsid w:val="004A1C4A"/>
    <w:rsid w:val="004C674A"/>
    <w:rsid w:val="004D49C5"/>
    <w:rsid w:val="004E7C23"/>
    <w:rsid w:val="00506B50"/>
    <w:rsid w:val="00524674"/>
    <w:rsid w:val="005364DC"/>
    <w:rsid w:val="00546DF0"/>
    <w:rsid w:val="00552C4F"/>
    <w:rsid w:val="00585654"/>
    <w:rsid w:val="00597C61"/>
    <w:rsid w:val="005A2A15"/>
    <w:rsid w:val="005B566D"/>
    <w:rsid w:val="005C6680"/>
    <w:rsid w:val="005D0AB9"/>
    <w:rsid w:val="005E3C66"/>
    <w:rsid w:val="005F383D"/>
    <w:rsid w:val="005F3F98"/>
    <w:rsid w:val="00615ECA"/>
    <w:rsid w:val="006375AF"/>
    <w:rsid w:val="00651F7A"/>
    <w:rsid w:val="00657326"/>
    <w:rsid w:val="00680CB9"/>
    <w:rsid w:val="006854F9"/>
    <w:rsid w:val="00690FF0"/>
    <w:rsid w:val="00695497"/>
    <w:rsid w:val="00696DD0"/>
    <w:rsid w:val="006A139C"/>
    <w:rsid w:val="006A42CB"/>
    <w:rsid w:val="006B2C80"/>
    <w:rsid w:val="006C565E"/>
    <w:rsid w:val="006D73A4"/>
    <w:rsid w:val="006F20BB"/>
    <w:rsid w:val="0070749A"/>
    <w:rsid w:val="00707EE1"/>
    <w:rsid w:val="007151DF"/>
    <w:rsid w:val="007260EC"/>
    <w:rsid w:val="00747212"/>
    <w:rsid w:val="00764548"/>
    <w:rsid w:val="00766A09"/>
    <w:rsid w:val="00777042"/>
    <w:rsid w:val="00797693"/>
    <w:rsid w:val="007B2A9E"/>
    <w:rsid w:val="007C55D8"/>
    <w:rsid w:val="007D3F6D"/>
    <w:rsid w:val="007F31BE"/>
    <w:rsid w:val="00810104"/>
    <w:rsid w:val="0081594F"/>
    <w:rsid w:val="00822BE1"/>
    <w:rsid w:val="008331DB"/>
    <w:rsid w:val="00837726"/>
    <w:rsid w:val="00854149"/>
    <w:rsid w:val="00885FA6"/>
    <w:rsid w:val="008C376C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4DCD"/>
    <w:rsid w:val="009A6312"/>
    <w:rsid w:val="009B49BB"/>
    <w:rsid w:val="009B751E"/>
    <w:rsid w:val="009C14CB"/>
    <w:rsid w:val="009D2232"/>
    <w:rsid w:val="009D55AD"/>
    <w:rsid w:val="009E13DE"/>
    <w:rsid w:val="009E2EC8"/>
    <w:rsid w:val="009E3329"/>
    <w:rsid w:val="009F3F79"/>
    <w:rsid w:val="00A37C30"/>
    <w:rsid w:val="00A552DE"/>
    <w:rsid w:val="00A73C84"/>
    <w:rsid w:val="00A74901"/>
    <w:rsid w:val="00A7757C"/>
    <w:rsid w:val="00A93EDC"/>
    <w:rsid w:val="00AB67D5"/>
    <w:rsid w:val="00AD3198"/>
    <w:rsid w:val="00AE11FE"/>
    <w:rsid w:val="00AF4EB5"/>
    <w:rsid w:val="00AF6555"/>
    <w:rsid w:val="00B20256"/>
    <w:rsid w:val="00B2042C"/>
    <w:rsid w:val="00B262AB"/>
    <w:rsid w:val="00B31D0B"/>
    <w:rsid w:val="00B366F0"/>
    <w:rsid w:val="00B613E6"/>
    <w:rsid w:val="00B632F0"/>
    <w:rsid w:val="00B66E73"/>
    <w:rsid w:val="00B71FEE"/>
    <w:rsid w:val="00B727FC"/>
    <w:rsid w:val="00B76DDA"/>
    <w:rsid w:val="00B77E7D"/>
    <w:rsid w:val="00B923A5"/>
    <w:rsid w:val="00BA50FA"/>
    <w:rsid w:val="00BE66A1"/>
    <w:rsid w:val="00BF7993"/>
    <w:rsid w:val="00C03BE7"/>
    <w:rsid w:val="00C12183"/>
    <w:rsid w:val="00C21B6C"/>
    <w:rsid w:val="00C44E77"/>
    <w:rsid w:val="00C46A22"/>
    <w:rsid w:val="00C51E65"/>
    <w:rsid w:val="00C60A88"/>
    <w:rsid w:val="00C6314C"/>
    <w:rsid w:val="00C72183"/>
    <w:rsid w:val="00C7552A"/>
    <w:rsid w:val="00C91D3A"/>
    <w:rsid w:val="00C969C1"/>
    <w:rsid w:val="00CA1852"/>
    <w:rsid w:val="00CA4D6D"/>
    <w:rsid w:val="00CD7072"/>
    <w:rsid w:val="00D02A78"/>
    <w:rsid w:val="00D16104"/>
    <w:rsid w:val="00D347D3"/>
    <w:rsid w:val="00D36C22"/>
    <w:rsid w:val="00D45F03"/>
    <w:rsid w:val="00D65CAA"/>
    <w:rsid w:val="00D824F7"/>
    <w:rsid w:val="00D833E3"/>
    <w:rsid w:val="00D8707C"/>
    <w:rsid w:val="00DA7C82"/>
    <w:rsid w:val="00DC1B09"/>
    <w:rsid w:val="00DF362A"/>
    <w:rsid w:val="00DF7735"/>
    <w:rsid w:val="00E01D70"/>
    <w:rsid w:val="00E024ED"/>
    <w:rsid w:val="00E14232"/>
    <w:rsid w:val="00E20D10"/>
    <w:rsid w:val="00E22832"/>
    <w:rsid w:val="00E51362"/>
    <w:rsid w:val="00E7252C"/>
    <w:rsid w:val="00E90F84"/>
    <w:rsid w:val="00E951CF"/>
    <w:rsid w:val="00EA3B1D"/>
    <w:rsid w:val="00ED438A"/>
    <w:rsid w:val="00EE1F6B"/>
    <w:rsid w:val="00EE1F7E"/>
    <w:rsid w:val="00EE3B59"/>
    <w:rsid w:val="00EE3F95"/>
    <w:rsid w:val="00EF07F5"/>
    <w:rsid w:val="00EF3AEF"/>
    <w:rsid w:val="00F04F95"/>
    <w:rsid w:val="00F261A4"/>
    <w:rsid w:val="00F26346"/>
    <w:rsid w:val="00F26E35"/>
    <w:rsid w:val="00F50713"/>
    <w:rsid w:val="00F57E13"/>
    <w:rsid w:val="00F6317F"/>
    <w:rsid w:val="00F631E2"/>
    <w:rsid w:val="00F65A25"/>
    <w:rsid w:val="00F66F53"/>
    <w:rsid w:val="00F87EBD"/>
    <w:rsid w:val="00F960C9"/>
    <w:rsid w:val="00FA1CB4"/>
    <w:rsid w:val="00FA3569"/>
    <w:rsid w:val="00FC12B4"/>
    <w:rsid w:val="00FD1FF9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6E666"/>
  <w15:docId w15:val="{F2C276C3-DF9E-C648-9E1C-F4712AA1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28</TotalTime>
  <Pages>18</Pages>
  <Words>2909</Words>
  <Characters>16584</Characters>
  <Application>Microsoft Office Word</Application>
  <DocSecurity>0</DocSecurity>
  <Lines>138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102</cp:revision>
  <cp:lastPrinted>2010-01-18T13:20:00Z</cp:lastPrinted>
  <dcterms:created xsi:type="dcterms:W3CDTF">2026-03-29T12:03:00Z</dcterms:created>
  <dcterms:modified xsi:type="dcterms:W3CDTF">2026-03-29T20:13:00Z</dcterms:modified>
  <cp:category/>
</cp:coreProperties>
</file>