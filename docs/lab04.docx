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B77E7D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B77E7D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B77E7D">
              <w:rPr>
                <w:lang w:val="en-US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B77E7D" w:rsidRDefault="00B77E7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Д. О. </w:t>
            </w:r>
            <w:r w:rsidRPr="00B77E7D">
              <w:t>Шевяков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1D3FEC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696DD0">
              <w:rPr>
                <w:lang w:val="en-US"/>
              </w:rPr>
              <w:t xml:space="preserve"> </w:t>
            </w:r>
            <w:r w:rsidR="00696DD0">
              <w:t xml:space="preserve">№ </w:t>
            </w:r>
            <w:r w:rsidR="001D3FEC">
              <w:rPr>
                <w:lang w:val="en-US"/>
              </w:rPr>
              <w:t>4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B77E7D" w:rsidRDefault="001D3FEC" w:rsidP="001D3FEC">
            <w:pPr>
              <w:pStyle w:val="Heading1"/>
              <w:spacing w:before="720" w:after="720"/>
              <w:rPr>
                <w:b w:val="0"/>
                <w:szCs w:val="32"/>
              </w:rPr>
            </w:pPr>
            <w:r w:rsidRPr="001D3FEC">
              <w:rPr>
                <w:b w:val="0"/>
                <w:szCs w:val="32"/>
              </w:rPr>
              <w:t>ОРГАНИЗАЦИЯ ПЕРЕДАЧИ УПРАВЛЯЮЩИХ КОМАНД</w:t>
            </w:r>
            <w:r w:rsidRPr="001D3FEC">
              <w:rPr>
                <w:b w:val="0"/>
                <w:szCs w:val="32"/>
              </w:rPr>
              <w:t xml:space="preserve"> </w:t>
            </w:r>
            <w:r w:rsidRPr="001D3FEC">
              <w:rPr>
                <w:b w:val="0"/>
                <w:szCs w:val="32"/>
              </w:rPr>
              <w:t>НА УДАЛ</w:t>
            </w:r>
            <w:r w:rsidR="00BD1120">
              <w:rPr>
                <w:b w:val="0"/>
                <w:szCs w:val="32"/>
              </w:rPr>
              <w:t>Е</w:t>
            </w:r>
            <w:r w:rsidRPr="001D3FEC">
              <w:rPr>
                <w:b w:val="0"/>
                <w:szCs w:val="32"/>
              </w:rPr>
              <w:t>ННОЕ ОБОРУДОВАНИЕ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B77E7D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B77E7D">
              <w:rPr>
                <w:sz w:val="28"/>
                <w:szCs w:val="28"/>
                <w:lang w:val="ru-RU"/>
              </w:rPr>
              <w:t>ИНТЕРНЕТ ВЕЩЕЙ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2B55C1">
        <w:t>4326</w:t>
      </w:r>
      <w:r w:rsidR="003B3807">
        <w:rPr>
          <w:lang w:val="en-US"/>
        </w:rPr>
        <w:br w:type="page"/>
      </w:r>
    </w:p>
    <w:p w:rsidR="008331DB" w:rsidRPr="00C72183" w:rsidRDefault="00B76DDA" w:rsidP="00C72183">
      <w:pPr>
        <w:pStyle w:val="DIV1"/>
      </w:pPr>
      <w:r>
        <w:lastRenderedPageBreak/>
        <w:t>Цель работы</w:t>
      </w:r>
    </w:p>
    <w:p w:rsidR="00C72183" w:rsidRDefault="00695497" w:rsidP="003941C8">
      <w:pPr>
        <w:pStyle w:val="MAINTEXT1"/>
      </w:pPr>
      <w:r>
        <w:t xml:space="preserve">Цель работы: </w:t>
      </w:r>
      <w:r w:rsidR="003941C8">
        <w:t>приобретение навыков организации передачи</w:t>
      </w:r>
      <w:r w:rsidR="003941C8" w:rsidRPr="003941C8">
        <w:t xml:space="preserve"> </w:t>
      </w:r>
      <w:r w:rsidR="003941C8">
        <w:t>управляющих команд на удаленное оборудование</w:t>
      </w:r>
      <w:r>
        <w:t>.</w:t>
      </w:r>
    </w:p>
    <w:p w:rsidR="00B76DDA" w:rsidRPr="00C72183" w:rsidRDefault="00B76DDA" w:rsidP="00B76DDA">
      <w:pPr>
        <w:pStyle w:val="DIV1"/>
      </w:pPr>
      <w:r>
        <w:t>Задание</w:t>
      </w:r>
    </w:p>
    <w:p w:rsidR="00B76DDA" w:rsidRDefault="002B75C7" w:rsidP="00B76DDA">
      <w:pPr>
        <w:pStyle w:val="MAINTEXT1"/>
      </w:pPr>
      <w:r w:rsidRPr="002B75C7">
        <w:t>Организовать передачу управляющих команд из интерфейса на оборудование для всех вещей. Передачу управляющих команд можно реализовать как при помощи нескольких запросов, по одному для каждой вещи, так и одним запросом, который будет передавать все команды, а их обработкой будет заниматься отдельная функция на сервере. В рамках данной лабораторной работы необходимо реализовать передачу именно управляющих команд, переделывать запросы из прошлой лабораторной не нужно.</w:t>
      </w:r>
    </w:p>
    <w:p w:rsidR="00F66F53" w:rsidRPr="00F66F53" w:rsidRDefault="00F66F53" w:rsidP="00B76DDA">
      <w:pPr>
        <w:pStyle w:val="MAINTEXT1"/>
      </w:pPr>
      <w:r>
        <w:t>Вариант задания: «Умная теплица».</w:t>
      </w:r>
    </w:p>
    <w:p w:rsidR="00B76DDA" w:rsidRPr="00C72183" w:rsidRDefault="00B76DDA" w:rsidP="00B76DDA">
      <w:pPr>
        <w:pStyle w:val="DIV1"/>
      </w:pPr>
      <w:r>
        <w:t>Ход выполнения</w:t>
      </w:r>
    </w:p>
    <w:p w:rsidR="00831996" w:rsidRDefault="00831996" w:rsidP="00831996">
      <w:pPr>
        <w:pStyle w:val="MAINTEXT1"/>
      </w:pPr>
      <w:r>
        <w:t>Для разделения сценариев чтени</w:t>
      </w:r>
      <w:r w:rsidR="00C5274A">
        <w:t>я</w:t>
      </w:r>
      <w:r>
        <w:t xml:space="preserve"> состояния и пр</w:t>
      </w:r>
      <w:r w:rsidR="00C5274A">
        <w:t>ие</w:t>
      </w:r>
      <w:r>
        <w:t>м</w:t>
      </w:r>
      <w:r w:rsidR="00C5274A">
        <w:t>а</w:t>
      </w:r>
      <w:r>
        <w:t xml:space="preserve"> команд у базового класса устройства и наследников был расширен метод connect: при отсутствии аргумента выполня</w:t>
      </w:r>
      <w:r w:rsidR="007A7153">
        <w:t>ется</w:t>
      </w:r>
      <w:r>
        <w:t xml:space="preserve"> опрос текущих параметров объекта, при передаче объекта HTTP-запроса параметры из строки запроса считыва</w:t>
      </w:r>
      <w:r w:rsidR="005723BE">
        <w:t>ются</w:t>
      </w:r>
      <w:r>
        <w:t xml:space="preserve"> и применя</w:t>
      </w:r>
      <w:r w:rsidR="005D2040">
        <w:t>ются</w:t>
      </w:r>
      <w:r>
        <w:t xml:space="preserve"> к полям вещи. Для датчиков были предусмотрены включение и выключение по префиксу имени в запросе и калибровка по числовому полю</w:t>
      </w:r>
      <w:r w:rsidR="00C60567" w:rsidRPr="00C3488A">
        <w:t>;</w:t>
      </w:r>
      <w:r w:rsidR="00C3488A">
        <w:t xml:space="preserve"> </w:t>
      </w:r>
      <w:r>
        <w:t>для исполнительных механизмов — задание мощности, переключение питания и передача текстовой команды; для контроллера — смена режима и сброс тревог; для подсистемы хранения данных — при</w:t>
      </w:r>
      <w:r w:rsidR="00BD1120">
        <w:t>е</w:t>
      </w:r>
      <w:r>
        <w:t>м текстовой управляющей команды. Структура классов датчика и исполнительного устройства с разбором запроса приведена на рисунк</w:t>
      </w:r>
      <w:r w:rsidR="00A82D1B">
        <w:t>ах</w:t>
      </w:r>
      <w:r>
        <w:t xml:space="preserve"> 1</w:t>
      </w:r>
      <w:r w:rsidR="00A82D1B" w:rsidRPr="00A82D1B">
        <w:t>–2</w:t>
      </w:r>
      <w:r>
        <w:t>.</w:t>
      </w:r>
    </w:p>
    <w:p w:rsidR="00F972F8" w:rsidRDefault="00F972F8" w:rsidP="00F972F8">
      <w:pPr>
        <w:pStyle w:val="PICTURE"/>
      </w:pPr>
      <w:r>
        <w:lastRenderedPageBreak/>
        <w:drawing>
          <wp:inline distT="0" distB="0" distL="0" distR="0" wp14:anchorId="3E082468" wp14:editId="59698139">
            <wp:extent cx="4767209" cy="5533091"/>
            <wp:effectExtent l="0" t="0" r="0" b="4445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304" cy="555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2F8" w:rsidRPr="002E5DCE" w:rsidRDefault="00F972F8" w:rsidP="00F972F8">
      <w:pPr>
        <w:pStyle w:val="PICTURECAPTION"/>
        <w:rPr>
          <w:lang w:val="en-US"/>
        </w:rPr>
      </w:pPr>
      <w:bookmarkStart w:id="0" w:name="_Ref22571786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6D3E">
        <w:rPr>
          <w:noProof/>
        </w:rPr>
        <w:t>1</w:t>
      </w:r>
      <w:r>
        <w:rPr>
          <w:noProof/>
        </w:rPr>
        <w:fldChar w:fldCharType="end"/>
      </w:r>
      <w:bookmarkEnd w:id="0"/>
      <w:r w:rsidRPr="000214A2">
        <w:t xml:space="preserve"> </w:t>
      </w:r>
      <w:r>
        <w:t>—</w:t>
      </w:r>
      <w:r w:rsidRPr="000214A2">
        <w:t xml:space="preserve"> </w:t>
      </w:r>
      <w:r w:rsidR="002E5DCE">
        <w:t xml:space="preserve">Обновленный класс </w:t>
      </w:r>
      <w:r w:rsidR="002E5DCE">
        <w:rPr>
          <w:lang w:val="en-US"/>
        </w:rPr>
        <w:t>Sensor</w:t>
      </w:r>
    </w:p>
    <w:p w:rsidR="00A82D1B" w:rsidRDefault="00A82D1B" w:rsidP="00A82D1B">
      <w:pPr>
        <w:pStyle w:val="PICTURE"/>
      </w:pPr>
      <w:r>
        <w:lastRenderedPageBreak/>
        <w:drawing>
          <wp:inline distT="0" distB="0" distL="0" distR="0" wp14:anchorId="21B1EF56" wp14:editId="42376AD8">
            <wp:extent cx="5103634" cy="5476126"/>
            <wp:effectExtent l="0" t="0" r="1905" b="0"/>
            <wp:docPr id="200277910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79100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8616" cy="549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D1B" w:rsidRPr="00C70523" w:rsidRDefault="00A82D1B" w:rsidP="00A82D1B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6D3E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 xml:space="preserve">Обновленный класс </w:t>
      </w:r>
      <w:r w:rsidR="00BE45BA">
        <w:rPr>
          <w:lang w:val="en-US"/>
        </w:rPr>
        <w:t>Actuator</w:t>
      </w:r>
    </w:p>
    <w:p w:rsidR="00831996" w:rsidRDefault="00831996" w:rsidP="00831996">
      <w:pPr>
        <w:pStyle w:val="MAINTEXT1"/>
      </w:pPr>
      <w:r>
        <w:t>Класс главного контроллера и класс базы данных были доработаны по той же схеме: вызов connect с запросом изменя</w:t>
      </w:r>
      <w:r w:rsidR="00694F8B">
        <w:t>ет</w:t>
      </w:r>
      <w:r>
        <w:t xml:space="preserve"> только явно заданные поля, а при опросе без запроса возвраща</w:t>
      </w:r>
      <w:r w:rsidR="000203E3">
        <w:t>ется</w:t>
      </w:r>
      <w:r>
        <w:t xml:space="preserve"> актуальное состояние</w:t>
      </w:r>
      <w:r w:rsidR="0032700E">
        <w:t xml:space="preserve"> (теперь без эмуляции)</w:t>
      </w:r>
      <w:r>
        <w:t>. Их реализация показана на рисунк</w:t>
      </w:r>
      <w:r w:rsidR="00665013">
        <w:t>ах 3–4</w:t>
      </w:r>
      <w:r>
        <w:t>.</w:t>
      </w:r>
    </w:p>
    <w:p w:rsidR="00FA4E48" w:rsidRDefault="00FA4E48" w:rsidP="00FA4E48">
      <w:pPr>
        <w:pStyle w:val="PICTURE"/>
      </w:pPr>
      <w:r>
        <w:lastRenderedPageBreak/>
        <w:drawing>
          <wp:inline distT="0" distB="0" distL="0" distR="0" wp14:anchorId="06101177" wp14:editId="317AACF1">
            <wp:extent cx="5589141" cy="3770009"/>
            <wp:effectExtent l="0" t="0" r="0" b="1905"/>
            <wp:docPr id="89837386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73860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3803" cy="377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48" w:rsidRPr="00C70523" w:rsidRDefault="00FA4E48" w:rsidP="00FA4E48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6D3E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 xml:space="preserve">Обновленный класс </w:t>
      </w:r>
      <w:r w:rsidR="002D67FA">
        <w:rPr>
          <w:lang w:val="en-US"/>
        </w:rPr>
        <w:t>MainControlUnit</w:t>
      </w:r>
    </w:p>
    <w:p w:rsidR="00FA4E48" w:rsidRDefault="00FA4E48" w:rsidP="00FA4E48">
      <w:pPr>
        <w:pStyle w:val="PICTURE"/>
      </w:pPr>
      <w:r>
        <w:drawing>
          <wp:inline distT="0" distB="0" distL="0" distR="0" wp14:anchorId="06101177" wp14:editId="317AACF1">
            <wp:extent cx="5702157" cy="3061004"/>
            <wp:effectExtent l="0" t="0" r="635" b="0"/>
            <wp:docPr id="128691397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13970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7163" cy="306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48" w:rsidRPr="00AC4335" w:rsidRDefault="00FA4E48" w:rsidP="00FA4E48">
      <w:pPr>
        <w:pStyle w:val="PICTURECAPTION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6D3E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 xml:space="preserve">Обновленный класс </w:t>
      </w:r>
      <w:r w:rsidR="00AC4335">
        <w:rPr>
          <w:lang w:val="en-US"/>
        </w:rPr>
        <w:t>Database</w:t>
      </w:r>
    </w:p>
    <w:p w:rsidR="00831996" w:rsidRDefault="00313D6F" w:rsidP="00831996">
      <w:pPr>
        <w:pStyle w:val="MAINTEXT1"/>
      </w:pPr>
      <w:r>
        <w:t>В</w:t>
      </w:r>
      <w:r w:rsidR="00831996">
        <w:t xml:space="preserve"> модул</w:t>
      </w:r>
      <w:r w:rsidR="00A76307">
        <w:t>е</w:t>
      </w:r>
      <w:r w:rsidR="00831996">
        <w:t xml:space="preserve"> маршрутизации был</w:t>
      </w:r>
      <w:r w:rsidR="00A76307">
        <w:t>и с</w:t>
      </w:r>
      <w:r w:rsidR="00831996">
        <w:t xml:space="preserve">охранены отдельные конечные точки вида </w:t>
      </w:r>
      <w:r w:rsidR="00505415">
        <w:t>«</w:t>
      </w:r>
      <w:r w:rsidR="00831996">
        <w:t>/connect/temperature</w:t>
      </w:r>
      <w:r w:rsidR="00505415">
        <w:t>»</w:t>
      </w:r>
      <w:r w:rsidR="00831996">
        <w:t xml:space="preserve"> и аналогичные для остальных вещей, возвращающие JSON при вызове connect без аргументов. </w:t>
      </w:r>
      <w:r w:rsidR="000F2F73">
        <w:t xml:space="preserve">Для передачи команд </w:t>
      </w:r>
      <w:r w:rsidR="008A619E">
        <w:t>б</w:t>
      </w:r>
      <w:r w:rsidR="00831996">
        <w:t>ыл введ</w:t>
      </w:r>
      <w:r w:rsidR="00BD1120">
        <w:t>е</w:t>
      </w:r>
      <w:r w:rsidR="00831996">
        <w:t xml:space="preserve">н единый маршрут </w:t>
      </w:r>
      <w:r w:rsidR="009E6E79">
        <w:t>«</w:t>
      </w:r>
      <w:r w:rsidR="00831996">
        <w:t>GET /connect/command</w:t>
      </w:r>
      <w:r w:rsidR="009E6E79">
        <w:t>»</w:t>
      </w:r>
      <w:r w:rsidR="00831996">
        <w:t xml:space="preserve">, в обработчике которого в объект ответа объединялись результаты вызова </w:t>
      </w:r>
      <w:r w:rsidR="00090D4A">
        <w:t>«</w:t>
      </w:r>
      <w:r w:rsidR="00831996">
        <w:t>connect(request)</w:t>
      </w:r>
      <w:r w:rsidR="00090D4A">
        <w:t>»</w:t>
      </w:r>
      <w:r w:rsidR="00831996">
        <w:t xml:space="preserve"> </w:t>
      </w:r>
      <w:r w:rsidR="00831996">
        <w:lastRenderedPageBreak/>
        <w:t xml:space="preserve">для каждой вещи. </w:t>
      </w:r>
      <w:r w:rsidR="00CA65B0">
        <w:t>Н</w:t>
      </w:r>
      <w:r w:rsidR="00831996">
        <w:t xml:space="preserve">а рисунке </w:t>
      </w:r>
      <w:r w:rsidR="00670F86">
        <w:t>5</w:t>
      </w:r>
      <w:r w:rsidR="00CA65B0">
        <w:t xml:space="preserve"> </w:t>
      </w:r>
      <w:r w:rsidR="00590357">
        <w:t>представлен</w:t>
      </w:r>
      <w:r w:rsidR="00CA65B0">
        <w:t xml:space="preserve"> метод </w:t>
      </w:r>
      <w:r w:rsidR="00CA65B0" w:rsidRPr="00CA65B0">
        <w:t>connect_command</w:t>
      </w:r>
      <w:r w:rsidR="00831996">
        <w:t>.</w:t>
      </w:r>
    </w:p>
    <w:p w:rsidR="001A64AE" w:rsidRDefault="001A64AE" w:rsidP="001A64AE">
      <w:pPr>
        <w:pStyle w:val="PICTURE"/>
      </w:pPr>
      <w:r>
        <w:drawing>
          <wp:inline distT="0" distB="0" distL="0" distR="0" wp14:anchorId="66DE69AA" wp14:editId="7D8886FB">
            <wp:extent cx="4506421" cy="2229492"/>
            <wp:effectExtent l="0" t="0" r="2540" b="5715"/>
            <wp:docPr id="63328708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085" name="Graphic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1609" cy="223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4AE" w:rsidRPr="001A64AE" w:rsidRDefault="001A64AE" w:rsidP="001A64AE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6D3E">
        <w:rPr>
          <w:noProof/>
        </w:rPr>
        <w:t>5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>Конечная точка для отправки команд устройствам</w:t>
      </w:r>
    </w:p>
    <w:p w:rsidR="00831996" w:rsidRDefault="00831996" w:rsidP="00831996">
      <w:pPr>
        <w:pStyle w:val="MAINTEXT1"/>
      </w:pPr>
      <w:r>
        <w:t>Пользовательск</w:t>
      </w:r>
      <w:r w:rsidR="007759C2">
        <w:t xml:space="preserve">ий интерфейс </w:t>
      </w:r>
      <w:r>
        <w:t>был дополнен блоком управления: для каждой вещи добавлены поля ввода и переключатели, сгруппированные по карточкам, а также кнопка отправки и многострочное поле, куда выводится JSON-ответ сервера после успешного запроса.</w:t>
      </w:r>
      <w:r w:rsidR="004E1B16">
        <w:t xml:space="preserve"> Дополненная</w:t>
      </w:r>
      <w:r>
        <w:t xml:space="preserve"> страниц</w:t>
      </w:r>
      <w:r w:rsidR="004E1B16">
        <w:t>а</w:t>
      </w:r>
      <w:r>
        <w:t xml:space="preserve"> приведена на рисунке </w:t>
      </w:r>
      <w:r w:rsidR="000C75B9">
        <w:t>6</w:t>
      </w:r>
      <w:r>
        <w:t>.</w:t>
      </w:r>
    </w:p>
    <w:p w:rsidR="000C75B9" w:rsidRDefault="000C75B9" w:rsidP="000C75B9">
      <w:pPr>
        <w:pStyle w:val="PICTURE"/>
      </w:pPr>
      <w:r>
        <w:drawing>
          <wp:inline distT="0" distB="0" distL="0" distR="0" wp14:anchorId="6974B174" wp14:editId="3CC89425">
            <wp:extent cx="5930725" cy="3147534"/>
            <wp:effectExtent l="0" t="0" r="635" b="2540"/>
            <wp:docPr id="94100248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02481" name="Graphic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0725" cy="314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5B9" w:rsidRPr="001A64AE" w:rsidRDefault="000C75B9" w:rsidP="000C75B9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6D3E">
        <w:rPr>
          <w:noProof/>
        </w:rPr>
        <w:t>6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DC788F">
        <w:t>Обновленный пользовательский интерфейс</w:t>
      </w:r>
    </w:p>
    <w:p w:rsidR="00831996" w:rsidRDefault="00831996" w:rsidP="00831996">
      <w:pPr>
        <w:pStyle w:val="MAINTEXT1"/>
      </w:pPr>
      <w:r>
        <w:t xml:space="preserve">На клиенте по-прежнему с заданным интервалом вызываются </w:t>
      </w:r>
      <w:r w:rsidR="00815621">
        <w:rPr>
          <w:lang w:val="en-US"/>
        </w:rPr>
        <w:t>AJAX</w:t>
      </w:r>
      <w:r w:rsidR="00815621" w:rsidRPr="00815621">
        <w:t>-</w:t>
      </w:r>
      <w:r>
        <w:t>функции к прежним URL опроса</w:t>
      </w:r>
      <w:r w:rsidR="007D49C2">
        <w:t>. Д</w:t>
      </w:r>
      <w:r>
        <w:t xml:space="preserve">ля управления реализованы сбор параметров формы в объект и отправка метода </w:t>
      </w:r>
      <w:r w:rsidR="00C93AE4">
        <w:t>«</w:t>
      </w:r>
      <w:r>
        <w:t>GET</w:t>
      </w:r>
      <w:r w:rsidR="00C93AE4">
        <w:t xml:space="preserve"> </w:t>
      </w:r>
      <w:r>
        <w:t>/connect/command</w:t>
      </w:r>
      <w:r w:rsidR="00C93AE4">
        <w:t>»</w:t>
      </w:r>
      <w:r>
        <w:t xml:space="preserve">. </w:t>
      </w:r>
      <w:r w:rsidR="003B0FAB">
        <w:t>К</w:t>
      </w:r>
      <w:r w:rsidR="003B0FAB" w:rsidRPr="003B0FAB">
        <w:t xml:space="preserve">од </w:t>
      </w:r>
      <w:r w:rsidR="003B0FAB" w:rsidRPr="003B0FAB">
        <w:lastRenderedPageBreak/>
        <w:t xml:space="preserve">отправки управляющих команд </w:t>
      </w:r>
      <w:r>
        <w:t xml:space="preserve">показан на рисунке </w:t>
      </w:r>
      <w:r w:rsidR="003D3304">
        <w:rPr>
          <w:lang w:val="en-US"/>
        </w:rPr>
        <w:t>7</w:t>
      </w:r>
      <w:r>
        <w:t>.</w:t>
      </w:r>
    </w:p>
    <w:p w:rsidR="00EB2B2A" w:rsidRDefault="00EB2B2A" w:rsidP="00EB2B2A">
      <w:pPr>
        <w:pStyle w:val="PICTURE"/>
      </w:pPr>
      <w:r>
        <w:drawing>
          <wp:inline distT="0" distB="0" distL="0" distR="0" wp14:anchorId="25758DEF" wp14:editId="29D2DDBF">
            <wp:extent cx="4006922" cy="4312755"/>
            <wp:effectExtent l="0" t="0" r="0" b="5715"/>
            <wp:docPr id="1660189371" name="Graphic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89371" name="Graphic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3480" cy="433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B2A" w:rsidRDefault="00EB2B2A" w:rsidP="00EB2B2A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6D3E">
        <w:rPr>
          <w:noProof/>
        </w:rPr>
        <w:t>7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0C40F9">
        <w:rPr>
          <w:lang w:val="en-US"/>
        </w:rPr>
        <w:t>JS</w:t>
      </w:r>
      <w:r w:rsidR="000C40F9" w:rsidRPr="000C40F9">
        <w:t>-</w:t>
      </w:r>
      <w:r w:rsidR="000C40F9">
        <w:t>функции отправки команд на сервер</w:t>
      </w:r>
    </w:p>
    <w:p w:rsidR="00A841ED" w:rsidRDefault="00A841ED" w:rsidP="00A841ED">
      <w:pPr>
        <w:pStyle w:val="MAINTEXT1"/>
      </w:pPr>
      <w:r>
        <w:t>На рисунке 8 приведен пример логирования после отправки команд, сформированных на рисунке 6 и отправленных на сервер.</w:t>
      </w:r>
    </w:p>
    <w:p w:rsidR="00A841ED" w:rsidRDefault="00A841ED" w:rsidP="00A841ED">
      <w:pPr>
        <w:pStyle w:val="PICTURE"/>
      </w:pPr>
      <w:r>
        <w:drawing>
          <wp:inline distT="0" distB="0" distL="0" distR="0" wp14:anchorId="406D4FE8" wp14:editId="3C9F5804">
            <wp:extent cx="5266944" cy="2197355"/>
            <wp:effectExtent l="0" t="0" r="3810" b="0"/>
            <wp:docPr id="205535263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52633" name="Graphic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6809" cy="223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1ED" w:rsidRPr="00A841ED" w:rsidRDefault="00A841ED" w:rsidP="00A841E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6D3E">
        <w:rPr>
          <w:noProof/>
        </w:rPr>
        <w:t>8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>Результаты передачи команд</w:t>
      </w:r>
    </w:p>
    <w:p w:rsidR="00E20D10" w:rsidRPr="00D8707C" w:rsidRDefault="00831996" w:rsidP="00831996">
      <w:pPr>
        <w:pStyle w:val="MAINTEXT1"/>
      </w:pPr>
      <w:r>
        <w:t xml:space="preserve">В ходе </w:t>
      </w:r>
      <w:r w:rsidR="002A6978">
        <w:t>развития</w:t>
      </w:r>
      <w:r>
        <w:t xml:space="preserve"> </w:t>
      </w:r>
      <w:r w:rsidR="00C80B60">
        <w:t>системы</w:t>
      </w:r>
      <w:r>
        <w:t xml:space="preserve"> методы эмуляции случайных значений были удалены: при мониторинге отображаются сохран</w:t>
      </w:r>
      <w:r w:rsidR="00BD1120">
        <w:t>е</w:t>
      </w:r>
      <w:r>
        <w:t>нные в объектах величины (в т.ч. начальные и измен</w:t>
      </w:r>
      <w:r w:rsidR="00BD1120">
        <w:t>е</w:t>
      </w:r>
      <w:r>
        <w:t xml:space="preserve">нные командами), что приближает поведение к </w:t>
      </w:r>
      <w:r>
        <w:lastRenderedPageBreak/>
        <w:t>передаче реальных команд на фиксированное состояние оборудования.</w:t>
      </w:r>
    </w:p>
    <w:p w:rsidR="00B76DDA" w:rsidRPr="00C72183" w:rsidRDefault="00F26E35" w:rsidP="00B76DDA">
      <w:pPr>
        <w:pStyle w:val="DIV1"/>
      </w:pPr>
      <w:r>
        <w:t>Выводы</w:t>
      </w:r>
    </w:p>
    <w:p w:rsidR="00313F3C" w:rsidRDefault="00AA6ABA" w:rsidP="00AA6ABA">
      <w:pPr>
        <w:pStyle w:val="MAINTEXT1"/>
      </w:pPr>
      <w:r>
        <w:t>В ходе работы была реализована схема передачи управляющих команд с веб-страницы на серверное приложение и далее на логические модели устройств «умной теплицы». Показано, что поток данных при управлении устроен так же, как при опросе мониторинга: клиент формирует HTTP-запрос, сервер обрабатывает его и возвращает ответ в формате JSON, который используется для обновления интерфейса. Для разделения сценариев чтения и записи в методах устройств был использован необязательный параметр запроса: при отсутствии запроса возвращается текущее состояние объекта, при передаче объекта запроса параметры из строки запроса интерпретируются как команды и отражаются в полях соответствующей вещи.</w:t>
      </w:r>
    </w:p>
    <w:p w:rsidR="00AA6ABA" w:rsidRDefault="00AA6ABA" w:rsidP="00AA6ABA">
      <w:pPr>
        <w:pStyle w:val="MAINTEXT1"/>
      </w:pPr>
      <w:r>
        <w:t>Был выбран вариант одного объедин</w:t>
      </w:r>
      <w:r w:rsidR="00756F0D">
        <w:t>е</w:t>
      </w:r>
      <w:r>
        <w:t>нного маршрута для отправки параметров управления сразу ко всем элементам схемы, что упрощает клиентский код и наглядно демонстрирует централизованную обработку команд на сервере. Интерфейс дополнен формой ввода и полем вывода JSON-ответа, что позволяет проверить корректность разбора параметров и формирования ответа без дополнительных инструментов.</w:t>
      </w:r>
    </w:p>
    <w:p w:rsidR="00B76DDA" w:rsidRDefault="00AA6ABA" w:rsidP="00AA6ABA">
      <w:pPr>
        <w:pStyle w:val="MAINTEXT1"/>
      </w:pPr>
      <w:r>
        <w:t>В целом работа показала, как при</w:t>
      </w:r>
      <w:r w:rsidR="00756F0D">
        <w:t>е</w:t>
      </w:r>
      <w:r>
        <w:t>мы передачи данных мониторинга переносятся на сценарий управления: меняется семантика параметров и обработка на стороне «оборудования», а общий шаблон «запрос</w:t>
      </w:r>
      <w:r w:rsidR="002F387F">
        <w:t xml:space="preserve">, </w:t>
      </w:r>
      <w:r>
        <w:t>разбор</w:t>
      </w:r>
      <w:r w:rsidR="002F387F">
        <w:t xml:space="preserve">, </w:t>
      </w:r>
      <w:r>
        <w:t>обновление состояния</w:t>
      </w:r>
      <w:r w:rsidR="002F387F">
        <w:t xml:space="preserve">, </w:t>
      </w:r>
      <w:r>
        <w:t>ответ» сохраняется.</w:t>
      </w:r>
    </w:p>
    <w:p w:rsidR="00EA3B1D" w:rsidRDefault="00EA3B1D" w:rsidP="000822F1">
      <w:pPr>
        <w:pStyle w:val="H1"/>
      </w:pPr>
      <w:r>
        <w:br w:type="page"/>
      </w:r>
      <w:r w:rsidR="000822F1">
        <w:lastRenderedPageBreak/>
        <w:t>ПРИЛОЖЕНИЕ</w:t>
      </w:r>
    </w:p>
    <w:p w:rsidR="000822F1" w:rsidRDefault="000822F1" w:rsidP="000822F1">
      <w:pPr>
        <w:pStyle w:val="H1excluded"/>
      </w:pPr>
      <w:r>
        <w:t>Исходный код</w:t>
      </w:r>
    </w:p>
    <w:p w:rsidR="0007329A" w:rsidRPr="0007329A" w:rsidRDefault="0007329A" w:rsidP="0007329A">
      <w:pPr>
        <w:pStyle w:val="MAINTEXT1"/>
      </w:pPr>
      <w:r>
        <w:t xml:space="preserve">Исходный код приложения также доступен по ссылке: </w:t>
      </w:r>
      <w:r w:rsidRPr="0007329A">
        <w:t>https://github.com/grigorijtomczuk/smart-greenhouse.</w:t>
      </w:r>
    </w:p>
    <w:p w:rsidR="00441845" w:rsidRPr="00E02652" w:rsidRDefault="00441845" w:rsidP="00441845">
      <w:pPr>
        <w:pStyle w:val="LISTINGCAPTION"/>
        <w:rPr>
          <w:lang w:val="en-US"/>
        </w:rPr>
      </w:pPr>
      <w:r>
        <w:t>Листинг</w:t>
      </w:r>
      <w:r w:rsidRPr="00E02652">
        <w:rPr>
          <w:lang w:val="en-US"/>
        </w:rPr>
        <w:t xml:space="preserve"> </w:t>
      </w:r>
      <w:r>
        <w:fldChar w:fldCharType="begin"/>
      </w:r>
      <w:r w:rsidRPr="00E02652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E02652">
        <w:rPr>
          <w:lang w:val="en-US"/>
        </w:rPr>
        <w:instrText xml:space="preserve"> </w:instrText>
      </w:r>
      <w:r>
        <w:instrText>Листинг</w:instrText>
      </w:r>
      <w:r w:rsidRPr="00E02652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E02652">
        <w:rPr>
          <w:lang w:val="en-US"/>
        </w:rPr>
        <w:instrText xml:space="preserve"> </w:instrText>
      </w:r>
      <w:r>
        <w:fldChar w:fldCharType="separate"/>
      </w:r>
      <w:r w:rsidR="00CC6D3E">
        <w:rPr>
          <w:noProof/>
          <w:lang w:val="en-US"/>
        </w:rPr>
        <w:t>1</w:t>
      </w:r>
      <w:r>
        <w:fldChar w:fldCharType="end"/>
      </w:r>
      <w:r w:rsidRPr="00E02652">
        <w:rPr>
          <w:lang w:val="en-US"/>
        </w:rPr>
        <w:t xml:space="preserve"> — </w:t>
      </w:r>
      <w:r>
        <w:rPr>
          <w:lang w:val="en-US"/>
        </w:rPr>
        <w:t>app</w:t>
      </w:r>
      <w:r w:rsidRPr="00E02652">
        <w:rPr>
          <w:lang w:val="en-US"/>
        </w:rPr>
        <w:t>.</w:t>
      </w:r>
      <w:r>
        <w:rPr>
          <w:lang w:val="en-US"/>
        </w:rPr>
        <w:t>py</w:t>
      </w:r>
    </w:p>
    <w:p w:rsidR="008E67E9" w:rsidRDefault="008E67E9" w:rsidP="008E67E9">
      <w:pPr>
        <w:pStyle w:val="LISTINGBODY"/>
      </w:pPr>
      <w:r>
        <w:t>import logging</w:t>
      </w:r>
    </w:p>
    <w:p w:rsidR="008E67E9" w:rsidRDefault="008E67E9" w:rsidP="008E67E9">
      <w:pPr>
        <w:pStyle w:val="LISTINGBODY"/>
      </w:pPr>
    </w:p>
    <w:p w:rsidR="008E67E9" w:rsidRDefault="008E67E9" w:rsidP="008E67E9">
      <w:pPr>
        <w:pStyle w:val="LISTINGBODY"/>
      </w:pPr>
      <w:r>
        <w:t>from flask import Flask, jsonify, render_template, request</w:t>
      </w:r>
    </w:p>
    <w:p w:rsidR="008E67E9" w:rsidRDefault="008E67E9" w:rsidP="008E67E9">
      <w:pPr>
        <w:pStyle w:val="LISTINGBODY"/>
      </w:pPr>
    </w:p>
    <w:p w:rsidR="008E67E9" w:rsidRDefault="008E67E9" w:rsidP="008E67E9">
      <w:pPr>
        <w:pStyle w:val="LISTINGBODY"/>
      </w:pPr>
      <w:r>
        <w:t>from devices import Actuator, Database, MainControlUnit, Sensor</w:t>
      </w:r>
    </w:p>
    <w:p w:rsidR="008E67E9" w:rsidRDefault="008E67E9" w:rsidP="008E67E9">
      <w:pPr>
        <w:pStyle w:val="LISTINGBODY"/>
      </w:pPr>
    </w:p>
    <w:p w:rsidR="008E67E9" w:rsidRDefault="008E67E9" w:rsidP="008E67E9">
      <w:pPr>
        <w:pStyle w:val="LISTINGBODY"/>
      </w:pPr>
      <w:r>
        <w:t>app = Flask(__name__)</w:t>
      </w:r>
    </w:p>
    <w:p w:rsidR="008E67E9" w:rsidRDefault="008E67E9" w:rsidP="008E67E9">
      <w:pPr>
        <w:pStyle w:val="LISTINGBODY"/>
      </w:pPr>
    </w:p>
    <w:p w:rsidR="008E67E9" w:rsidRDefault="008E67E9" w:rsidP="008E67E9">
      <w:pPr>
        <w:pStyle w:val="LISTINGBODY"/>
      </w:pPr>
      <w:r>
        <w:t>temperature_sensor = Sensor(1, "Датчик температуры", "temperature", "°C", "temperature")</w:t>
      </w:r>
    </w:p>
    <w:p w:rsidR="008E67E9" w:rsidRDefault="008E67E9" w:rsidP="008E67E9">
      <w:pPr>
        <w:pStyle w:val="LISTINGBODY"/>
      </w:pPr>
      <w:r>
        <w:t>humidity_sensor = Sensor(2, "Датчик влажности воздуха", "humidity", "%", "humidity")</w:t>
      </w:r>
    </w:p>
    <w:p w:rsidR="008E67E9" w:rsidRDefault="008E67E9" w:rsidP="008E67E9">
      <w:pPr>
        <w:pStyle w:val="LISTINGBODY"/>
      </w:pPr>
      <w:r>
        <w:t>soil_sensor = Sensor(3, "Датчик влажности почвы", "soil_moisture", "%", "soil")</w:t>
      </w:r>
    </w:p>
    <w:p w:rsidR="008E67E9" w:rsidRDefault="008E67E9" w:rsidP="008E67E9">
      <w:pPr>
        <w:pStyle w:val="LISTINGBODY"/>
      </w:pPr>
      <w:r>
        <w:t>fan = Actuator(101, "Вентилятор", "fan", 120.0)</w:t>
      </w:r>
    </w:p>
    <w:p w:rsidR="008E67E9" w:rsidRDefault="008E67E9" w:rsidP="008E67E9">
      <w:pPr>
        <w:pStyle w:val="LISTINGBODY"/>
      </w:pPr>
      <w:r>
        <w:t>pump = Actuator(102, "Насос полива", "pump", 80.0)</w:t>
      </w:r>
    </w:p>
    <w:p w:rsidR="008E67E9" w:rsidRDefault="008E67E9" w:rsidP="008E67E9">
      <w:pPr>
        <w:pStyle w:val="LISTINGBODY"/>
      </w:pPr>
      <w:r>
        <w:t>controller = MainControlUnit()</w:t>
      </w:r>
    </w:p>
    <w:p w:rsidR="008E67E9" w:rsidRDefault="008E67E9" w:rsidP="008E67E9">
      <w:pPr>
        <w:pStyle w:val="LISTINGBODY"/>
      </w:pPr>
      <w:r>
        <w:t>database = Database("sqlite:///greenhouse.db", "./data")</w:t>
      </w:r>
    </w:p>
    <w:p w:rsidR="008E67E9" w:rsidRDefault="008E67E9" w:rsidP="008E67E9">
      <w:pPr>
        <w:pStyle w:val="LISTINGBODY"/>
      </w:pPr>
    </w:p>
    <w:p w:rsidR="008E67E9" w:rsidRDefault="008E67E9" w:rsidP="008E67E9">
      <w:pPr>
        <w:pStyle w:val="LISTINGBODY"/>
      </w:pPr>
      <w:r>
        <w:t>temperature_sensor.turn_on()</w:t>
      </w:r>
    </w:p>
    <w:p w:rsidR="008E67E9" w:rsidRDefault="008E67E9" w:rsidP="008E67E9">
      <w:pPr>
        <w:pStyle w:val="LISTINGBODY"/>
      </w:pPr>
      <w:r>
        <w:t>humidity_sensor.turn_on()</w:t>
      </w:r>
    </w:p>
    <w:p w:rsidR="008E67E9" w:rsidRDefault="008E67E9" w:rsidP="008E67E9">
      <w:pPr>
        <w:pStyle w:val="LISTINGBODY"/>
      </w:pPr>
      <w:r>
        <w:t>soil_sensor.turn_on()</w:t>
      </w:r>
    </w:p>
    <w:p w:rsidR="008E67E9" w:rsidRDefault="008E67E9" w:rsidP="008E67E9">
      <w:pPr>
        <w:pStyle w:val="LISTINGBODY"/>
      </w:pPr>
      <w:r>
        <w:t>fan.turn_on()</w:t>
      </w:r>
    </w:p>
    <w:p w:rsidR="008E67E9" w:rsidRDefault="008E67E9" w:rsidP="008E67E9">
      <w:pPr>
        <w:pStyle w:val="LISTINGBODY"/>
      </w:pPr>
      <w:r>
        <w:t>pump.turn_on()</w:t>
      </w:r>
    </w:p>
    <w:p w:rsidR="008E67E9" w:rsidRDefault="008E67E9" w:rsidP="008E67E9">
      <w:pPr>
        <w:pStyle w:val="LISTINGBODY"/>
      </w:pPr>
    </w:p>
    <w:p w:rsidR="008E67E9" w:rsidRDefault="008E67E9" w:rsidP="008E67E9">
      <w:pPr>
        <w:pStyle w:val="LISTINGBODY"/>
      </w:pPr>
    </w:p>
    <w:p w:rsidR="008E67E9" w:rsidRDefault="008E67E9" w:rsidP="008E67E9">
      <w:pPr>
        <w:pStyle w:val="LISTINGBODY"/>
      </w:pPr>
      <w:r>
        <w:t>@app.route("/")</w:t>
      </w:r>
    </w:p>
    <w:p w:rsidR="008E67E9" w:rsidRDefault="008E67E9" w:rsidP="008E67E9">
      <w:pPr>
        <w:pStyle w:val="LISTINGBODY"/>
      </w:pPr>
      <w:r>
        <w:t>def index():</w:t>
      </w:r>
    </w:p>
    <w:p w:rsidR="008E67E9" w:rsidRDefault="008E67E9" w:rsidP="008E67E9">
      <w:pPr>
        <w:pStyle w:val="LISTINGBODY"/>
      </w:pPr>
      <w:r>
        <w:t xml:space="preserve">    return render_template("dashboard.html")</w:t>
      </w:r>
    </w:p>
    <w:p w:rsidR="008E67E9" w:rsidRDefault="008E67E9" w:rsidP="008E67E9">
      <w:pPr>
        <w:pStyle w:val="LISTINGBODY"/>
      </w:pPr>
    </w:p>
    <w:p w:rsidR="008E67E9" w:rsidRDefault="008E67E9" w:rsidP="008E67E9">
      <w:pPr>
        <w:pStyle w:val="LISTINGBODY"/>
      </w:pPr>
    </w:p>
    <w:p w:rsidR="008E67E9" w:rsidRDefault="008E67E9" w:rsidP="008E67E9">
      <w:pPr>
        <w:pStyle w:val="LISTINGBODY"/>
      </w:pPr>
      <w:r>
        <w:t>@app.route("/connect/temperature")</w:t>
      </w:r>
    </w:p>
    <w:p w:rsidR="008E67E9" w:rsidRDefault="008E67E9" w:rsidP="008E67E9">
      <w:pPr>
        <w:pStyle w:val="LISTINGBODY"/>
      </w:pPr>
      <w:r>
        <w:t>def connect_temperature():</w:t>
      </w:r>
    </w:p>
    <w:p w:rsidR="008E67E9" w:rsidRDefault="008E67E9" w:rsidP="008E67E9">
      <w:pPr>
        <w:pStyle w:val="LISTINGBODY"/>
      </w:pPr>
      <w:r>
        <w:t xml:space="preserve">    return jsonify(temperature_sensor.connect())</w:t>
      </w:r>
    </w:p>
    <w:p w:rsidR="008E67E9" w:rsidRDefault="008E67E9" w:rsidP="008E67E9">
      <w:pPr>
        <w:pStyle w:val="LISTINGBODY"/>
      </w:pPr>
    </w:p>
    <w:p w:rsidR="008E67E9" w:rsidRDefault="008E67E9" w:rsidP="008E67E9">
      <w:pPr>
        <w:pStyle w:val="LISTINGBODY"/>
      </w:pPr>
    </w:p>
    <w:p w:rsidR="008E67E9" w:rsidRDefault="008E67E9" w:rsidP="008E67E9">
      <w:pPr>
        <w:pStyle w:val="LISTINGBODY"/>
      </w:pPr>
      <w:r>
        <w:t>@app.route("/connect/humidity")</w:t>
      </w:r>
    </w:p>
    <w:p w:rsidR="008E67E9" w:rsidRDefault="008E67E9" w:rsidP="008E67E9">
      <w:pPr>
        <w:pStyle w:val="LISTINGBODY"/>
      </w:pPr>
      <w:r>
        <w:t>def connect_humidity():</w:t>
      </w:r>
    </w:p>
    <w:p w:rsidR="008E67E9" w:rsidRDefault="008E67E9" w:rsidP="008E67E9">
      <w:pPr>
        <w:pStyle w:val="LISTINGBODY"/>
      </w:pPr>
      <w:r>
        <w:t xml:space="preserve">    return jsonify(humidity_sensor.connect())</w:t>
      </w:r>
    </w:p>
    <w:p w:rsidR="008E67E9" w:rsidRDefault="008E67E9" w:rsidP="008E67E9">
      <w:pPr>
        <w:pStyle w:val="LISTINGBODY"/>
      </w:pPr>
    </w:p>
    <w:p w:rsidR="008E67E9" w:rsidRDefault="008E67E9" w:rsidP="008E67E9">
      <w:pPr>
        <w:pStyle w:val="LISTINGBODY"/>
      </w:pPr>
    </w:p>
    <w:p w:rsidR="008E67E9" w:rsidRDefault="008E67E9" w:rsidP="008E67E9">
      <w:pPr>
        <w:pStyle w:val="LISTINGBODY"/>
      </w:pPr>
      <w:r>
        <w:t>@app.route("/connect/soil")</w:t>
      </w:r>
    </w:p>
    <w:p w:rsidR="008E67E9" w:rsidRDefault="008E67E9" w:rsidP="008E67E9">
      <w:pPr>
        <w:pStyle w:val="LISTINGBODY"/>
      </w:pPr>
      <w:r>
        <w:t>def connect_soil():</w:t>
      </w:r>
    </w:p>
    <w:p w:rsidR="008E67E9" w:rsidRDefault="008E67E9" w:rsidP="008E67E9">
      <w:pPr>
        <w:pStyle w:val="LISTINGBODY"/>
      </w:pPr>
      <w:r>
        <w:t xml:space="preserve">    return jsonify(soil_sensor.connect())</w:t>
      </w:r>
    </w:p>
    <w:p w:rsidR="008E67E9" w:rsidRDefault="008E67E9" w:rsidP="008E67E9">
      <w:pPr>
        <w:pStyle w:val="LISTINGBODY"/>
      </w:pPr>
    </w:p>
    <w:p w:rsidR="008E67E9" w:rsidRDefault="008E67E9" w:rsidP="008E67E9">
      <w:pPr>
        <w:pStyle w:val="LISTINGBODY"/>
      </w:pPr>
    </w:p>
    <w:p w:rsidR="008E67E9" w:rsidRDefault="008E67E9" w:rsidP="008E67E9">
      <w:pPr>
        <w:pStyle w:val="LISTINGBODY"/>
      </w:pPr>
      <w:r>
        <w:t>@app.route("/connect/fan")</w:t>
      </w:r>
    </w:p>
    <w:p w:rsidR="008E67E9" w:rsidRDefault="008E67E9" w:rsidP="008E67E9">
      <w:pPr>
        <w:pStyle w:val="LISTINGBODY"/>
      </w:pPr>
      <w:r>
        <w:t>def connect_fan():</w:t>
      </w:r>
    </w:p>
    <w:p w:rsidR="008E67E9" w:rsidRDefault="008E67E9" w:rsidP="008E67E9">
      <w:pPr>
        <w:pStyle w:val="LISTINGBODY"/>
      </w:pPr>
      <w:r>
        <w:t xml:space="preserve">    return jsonify(fan.connect())</w:t>
      </w:r>
    </w:p>
    <w:p w:rsidR="008E67E9" w:rsidRDefault="008E67E9" w:rsidP="008E67E9">
      <w:pPr>
        <w:pStyle w:val="LISTINGBODY"/>
      </w:pPr>
    </w:p>
    <w:p w:rsidR="008E67E9" w:rsidRDefault="008E67E9" w:rsidP="008E67E9">
      <w:pPr>
        <w:pStyle w:val="LISTINGBODY"/>
      </w:pPr>
    </w:p>
    <w:p w:rsidR="008E67E9" w:rsidRDefault="008E67E9" w:rsidP="008E67E9">
      <w:pPr>
        <w:pStyle w:val="LISTINGBODY"/>
      </w:pPr>
      <w:r>
        <w:t>@app.route("/connect/pump")</w:t>
      </w:r>
    </w:p>
    <w:p w:rsidR="008E67E9" w:rsidRDefault="008E67E9" w:rsidP="008E67E9">
      <w:pPr>
        <w:pStyle w:val="LISTINGBODY"/>
      </w:pPr>
      <w:r>
        <w:t>def connect_pump():</w:t>
      </w:r>
    </w:p>
    <w:p w:rsidR="008E67E9" w:rsidRDefault="008E67E9" w:rsidP="008E67E9">
      <w:pPr>
        <w:pStyle w:val="LISTINGBODY"/>
      </w:pPr>
      <w:r>
        <w:lastRenderedPageBreak/>
        <w:t xml:space="preserve">    return jsonify(pump.connect())</w:t>
      </w:r>
    </w:p>
    <w:p w:rsidR="008E67E9" w:rsidRDefault="008E67E9" w:rsidP="008E67E9">
      <w:pPr>
        <w:pStyle w:val="LISTINGBODY"/>
      </w:pPr>
    </w:p>
    <w:p w:rsidR="008E67E9" w:rsidRDefault="008E67E9" w:rsidP="008E67E9">
      <w:pPr>
        <w:pStyle w:val="LISTINGBODY"/>
      </w:pPr>
    </w:p>
    <w:p w:rsidR="008E67E9" w:rsidRDefault="008E67E9" w:rsidP="008E67E9">
      <w:pPr>
        <w:pStyle w:val="LISTINGBODY"/>
      </w:pPr>
      <w:r>
        <w:t>@app.route("/connect/controller")</w:t>
      </w:r>
    </w:p>
    <w:p w:rsidR="008E67E9" w:rsidRDefault="008E67E9" w:rsidP="008E67E9">
      <w:pPr>
        <w:pStyle w:val="LISTINGBODY"/>
      </w:pPr>
      <w:r>
        <w:t>def connect_controller():</w:t>
      </w:r>
    </w:p>
    <w:p w:rsidR="008E67E9" w:rsidRDefault="008E67E9" w:rsidP="008E67E9">
      <w:pPr>
        <w:pStyle w:val="LISTINGBODY"/>
      </w:pPr>
      <w:r>
        <w:t xml:space="preserve">    return jsonify(controller.connect())</w:t>
      </w:r>
    </w:p>
    <w:p w:rsidR="008E67E9" w:rsidRDefault="008E67E9" w:rsidP="008E67E9">
      <w:pPr>
        <w:pStyle w:val="LISTINGBODY"/>
      </w:pPr>
    </w:p>
    <w:p w:rsidR="008E67E9" w:rsidRDefault="008E67E9" w:rsidP="008E67E9">
      <w:pPr>
        <w:pStyle w:val="LISTINGBODY"/>
      </w:pPr>
    </w:p>
    <w:p w:rsidR="008E67E9" w:rsidRDefault="008E67E9" w:rsidP="008E67E9">
      <w:pPr>
        <w:pStyle w:val="LISTINGBODY"/>
      </w:pPr>
      <w:r>
        <w:t>@app.route("/connect/database")</w:t>
      </w:r>
    </w:p>
    <w:p w:rsidR="008E67E9" w:rsidRDefault="008E67E9" w:rsidP="008E67E9">
      <w:pPr>
        <w:pStyle w:val="LISTINGBODY"/>
      </w:pPr>
      <w:r>
        <w:t>def connect_database():</w:t>
      </w:r>
    </w:p>
    <w:p w:rsidR="008E67E9" w:rsidRDefault="008E67E9" w:rsidP="008E67E9">
      <w:pPr>
        <w:pStyle w:val="LISTINGBODY"/>
      </w:pPr>
      <w:r>
        <w:t xml:space="preserve">    return jsonify(database.connect())</w:t>
      </w:r>
    </w:p>
    <w:p w:rsidR="008E67E9" w:rsidRDefault="008E67E9" w:rsidP="008E67E9">
      <w:pPr>
        <w:pStyle w:val="LISTINGBODY"/>
      </w:pPr>
    </w:p>
    <w:p w:rsidR="008E67E9" w:rsidRDefault="008E67E9" w:rsidP="008E67E9">
      <w:pPr>
        <w:pStyle w:val="LISTINGBODY"/>
      </w:pPr>
    </w:p>
    <w:p w:rsidR="008E67E9" w:rsidRDefault="008E67E9" w:rsidP="008E67E9">
      <w:pPr>
        <w:pStyle w:val="LISTINGBODY"/>
      </w:pPr>
      <w:r>
        <w:t>@app.route("/connect/command", methods=["GET"])</w:t>
      </w:r>
    </w:p>
    <w:p w:rsidR="008E67E9" w:rsidRPr="006F530E" w:rsidRDefault="008E67E9" w:rsidP="008E67E9">
      <w:pPr>
        <w:pStyle w:val="LISTINGBODY"/>
        <w:rPr>
          <w:lang w:val="ru-RU"/>
        </w:rPr>
      </w:pPr>
      <w:r>
        <w:t>def</w:t>
      </w:r>
      <w:r w:rsidRPr="006F530E">
        <w:rPr>
          <w:lang w:val="ru-RU"/>
        </w:rPr>
        <w:t xml:space="preserve"> </w:t>
      </w:r>
      <w:r>
        <w:t>connect</w:t>
      </w:r>
      <w:r w:rsidRPr="006F530E">
        <w:rPr>
          <w:lang w:val="ru-RU"/>
        </w:rPr>
        <w:t>_</w:t>
      </w:r>
      <w:r>
        <w:t>command</w:t>
      </w:r>
      <w:r w:rsidRPr="006F530E">
        <w:rPr>
          <w:lang w:val="ru-RU"/>
        </w:rPr>
        <w:t>():</w:t>
      </w:r>
    </w:p>
    <w:p w:rsidR="008E67E9" w:rsidRPr="006F530E" w:rsidRDefault="008E67E9" w:rsidP="008E67E9">
      <w:pPr>
        <w:pStyle w:val="LISTINGBODY"/>
        <w:rPr>
          <w:lang w:val="ru-RU"/>
        </w:rPr>
      </w:pPr>
      <w:r w:rsidRPr="006F530E">
        <w:rPr>
          <w:lang w:val="ru-RU"/>
        </w:rPr>
        <w:t xml:space="preserve">    """Применить управляющие параметры ко всем вещам."""</w:t>
      </w:r>
    </w:p>
    <w:p w:rsidR="008E67E9" w:rsidRDefault="008E67E9" w:rsidP="008E67E9">
      <w:pPr>
        <w:pStyle w:val="LISTINGBODY"/>
      </w:pPr>
      <w:r w:rsidRPr="006F530E">
        <w:rPr>
          <w:lang w:val="ru-RU"/>
        </w:rPr>
        <w:t xml:space="preserve">    </w:t>
      </w:r>
      <w:r>
        <w:t>return jsonify(</w:t>
      </w:r>
    </w:p>
    <w:p w:rsidR="008E67E9" w:rsidRDefault="008E67E9" w:rsidP="008E67E9">
      <w:pPr>
        <w:pStyle w:val="LISTINGBODY"/>
      </w:pPr>
      <w:r>
        <w:t xml:space="preserve">        {</w:t>
      </w:r>
    </w:p>
    <w:p w:rsidR="008E67E9" w:rsidRDefault="008E67E9" w:rsidP="008E67E9">
      <w:pPr>
        <w:pStyle w:val="LISTINGBODY"/>
      </w:pPr>
      <w:r>
        <w:t xml:space="preserve">            "temperature": temperature_sensor.connect(request),</w:t>
      </w:r>
    </w:p>
    <w:p w:rsidR="008E67E9" w:rsidRDefault="008E67E9" w:rsidP="008E67E9">
      <w:pPr>
        <w:pStyle w:val="LISTINGBODY"/>
      </w:pPr>
      <w:r>
        <w:t xml:space="preserve">            "humidity": humidity_sensor.connect(request),</w:t>
      </w:r>
    </w:p>
    <w:p w:rsidR="008E67E9" w:rsidRDefault="008E67E9" w:rsidP="008E67E9">
      <w:pPr>
        <w:pStyle w:val="LISTINGBODY"/>
      </w:pPr>
      <w:r>
        <w:t xml:space="preserve">            "soil": soil_sensor.connect(request),</w:t>
      </w:r>
    </w:p>
    <w:p w:rsidR="008E67E9" w:rsidRDefault="008E67E9" w:rsidP="008E67E9">
      <w:pPr>
        <w:pStyle w:val="LISTINGBODY"/>
      </w:pPr>
      <w:r>
        <w:t xml:space="preserve">            "fan": fan.connect(request),</w:t>
      </w:r>
    </w:p>
    <w:p w:rsidR="008E67E9" w:rsidRDefault="008E67E9" w:rsidP="008E67E9">
      <w:pPr>
        <w:pStyle w:val="LISTINGBODY"/>
      </w:pPr>
      <w:r>
        <w:t xml:space="preserve">            "pump": pump.connect(request),</w:t>
      </w:r>
    </w:p>
    <w:p w:rsidR="008E67E9" w:rsidRDefault="008E67E9" w:rsidP="008E67E9">
      <w:pPr>
        <w:pStyle w:val="LISTINGBODY"/>
      </w:pPr>
      <w:r>
        <w:t xml:space="preserve">            "controller": controller.connect(request),</w:t>
      </w:r>
    </w:p>
    <w:p w:rsidR="008E67E9" w:rsidRDefault="008E67E9" w:rsidP="008E67E9">
      <w:pPr>
        <w:pStyle w:val="LISTINGBODY"/>
      </w:pPr>
      <w:r>
        <w:t xml:space="preserve">            "database": database.connect(request),</w:t>
      </w:r>
    </w:p>
    <w:p w:rsidR="008E67E9" w:rsidRDefault="008E67E9" w:rsidP="008E67E9">
      <w:pPr>
        <w:pStyle w:val="LISTINGBODY"/>
      </w:pPr>
      <w:r>
        <w:t xml:space="preserve">        }</w:t>
      </w:r>
    </w:p>
    <w:p w:rsidR="008E67E9" w:rsidRDefault="008E67E9" w:rsidP="008E67E9">
      <w:pPr>
        <w:pStyle w:val="LISTINGBODY"/>
      </w:pPr>
      <w:r>
        <w:t xml:space="preserve">    )</w:t>
      </w:r>
    </w:p>
    <w:p w:rsidR="008E67E9" w:rsidRDefault="008E67E9" w:rsidP="008E67E9">
      <w:pPr>
        <w:pStyle w:val="LISTINGBODY"/>
      </w:pPr>
    </w:p>
    <w:p w:rsidR="008E67E9" w:rsidRDefault="008E67E9" w:rsidP="008E67E9">
      <w:pPr>
        <w:pStyle w:val="LISTINGBODY"/>
      </w:pPr>
    </w:p>
    <w:p w:rsidR="008E67E9" w:rsidRDefault="008E67E9" w:rsidP="008E67E9">
      <w:pPr>
        <w:pStyle w:val="LISTINGBODY"/>
      </w:pPr>
      <w:r>
        <w:t>if __name__ == "__main__":</w:t>
      </w:r>
    </w:p>
    <w:p w:rsidR="008E67E9" w:rsidRDefault="008E67E9" w:rsidP="008E67E9">
      <w:pPr>
        <w:pStyle w:val="LISTINGBODY"/>
      </w:pPr>
      <w:r>
        <w:t xml:space="preserve">    logging.getLogger("werkzeug").setLevel(logging.ERROR)</w:t>
      </w:r>
    </w:p>
    <w:p w:rsidR="00441845" w:rsidRDefault="008E67E9" w:rsidP="008E67E9">
      <w:pPr>
        <w:pStyle w:val="LISTINGBODY"/>
      </w:pPr>
      <w:r>
        <w:t xml:space="preserve">    app.run(debug=True)</w:t>
      </w:r>
    </w:p>
    <w:p w:rsidR="00441845" w:rsidRPr="001350FF" w:rsidRDefault="00441845" w:rsidP="00441845">
      <w:pPr>
        <w:pStyle w:val="LISTINGCAPTION"/>
        <w:rPr>
          <w:lang w:val="en-US"/>
        </w:rPr>
      </w:pPr>
      <w:r>
        <w:t>Листинг</w:t>
      </w:r>
      <w:r w:rsidRPr="00D65CAA">
        <w:rPr>
          <w:lang w:val="en-US"/>
        </w:rPr>
        <w:t xml:space="preserve"> </w:t>
      </w:r>
      <w:r>
        <w:fldChar w:fldCharType="begin"/>
      </w:r>
      <w:r w:rsidRPr="00D65CAA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D65CAA">
        <w:rPr>
          <w:lang w:val="en-US"/>
        </w:rPr>
        <w:instrText xml:space="preserve"> </w:instrText>
      </w:r>
      <w:r>
        <w:instrText>Листинг</w:instrText>
      </w:r>
      <w:r w:rsidRPr="00D65CAA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D65CAA">
        <w:rPr>
          <w:lang w:val="en-US"/>
        </w:rPr>
        <w:instrText xml:space="preserve"> </w:instrText>
      </w:r>
      <w:r>
        <w:fldChar w:fldCharType="separate"/>
      </w:r>
      <w:r w:rsidR="00CC6D3E">
        <w:rPr>
          <w:noProof/>
          <w:lang w:val="en-US"/>
        </w:rPr>
        <w:t>2</w:t>
      </w:r>
      <w:r>
        <w:fldChar w:fldCharType="end"/>
      </w:r>
      <w:r w:rsidRPr="00D65CAA">
        <w:rPr>
          <w:lang w:val="en-US"/>
        </w:rPr>
        <w:t xml:space="preserve"> — </w:t>
      </w:r>
      <w:r>
        <w:rPr>
          <w:lang w:val="en-US"/>
        </w:rPr>
        <w:t>devices.py</w:t>
      </w:r>
    </w:p>
    <w:p w:rsidR="007760F0" w:rsidRDefault="007760F0" w:rsidP="007760F0">
      <w:pPr>
        <w:pStyle w:val="LISTINGBODY"/>
      </w:pPr>
      <w:r>
        <w:t>from abc import ABC, abstractmethod</w:t>
      </w:r>
    </w:p>
    <w:p w:rsidR="007760F0" w:rsidRDefault="007760F0" w:rsidP="007760F0">
      <w:pPr>
        <w:pStyle w:val="LISTINGBODY"/>
      </w:pPr>
      <w:r>
        <w:t>from datetime import datetime</w:t>
      </w:r>
    </w:p>
    <w:p w:rsidR="007760F0" w:rsidRDefault="007760F0" w:rsidP="007760F0">
      <w:pPr>
        <w:pStyle w:val="LISTINGBODY"/>
      </w:pPr>
      <w:r>
        <w:t>from typing import Dict, List, Optional, Union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>from werkzeug.wrappers import Request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>class Device(ABC):</w:t>
      </w:r>
    </w:p>
    <w:p w:rsidR="007760F0" w:rsidRDefault="007760F0" w:rsidP="007760F0">
      <w:pPr>
        <w:pStyle w:val="LISTINGBODY"/>
      </w:pPr>
      <w:r>
        <w:t xml:space="preserve">    def __init__(self, device_id: int, name: str, status: bool = False):</w:t>
      </w:r>
    </w:p>
    <w:p w:rsidR="007760F0" w:rsidRDefault="007760F0" w:rsidP="007760F0">
      <w:pPr>
        <w:pStyle w:val="LISTINGBODY"/>
      </w:pPr>
      <w:r>
        <w:t xml:space="preserve">        self.id = device_id</w:t>
      </w:r>
    </w:p>
    <w:p w:rsidR="007760F0" w:rsidRDefault="007760F0" w:rsidP="007760F0">
      <w:pPr>
        <w:pStyle w:val="LISTINGBODY"/>
      </w:pPr>
      <w:r>
        <w:t xml:space="preserve">        self.name = name</w:t>
      </w:r>
    </w:p>
    <w:p w:rsidR="007760F0" w:rsidRDefault="007760F0" w:rsidP="007760F0">
      <w:pPr>
        <w:pStyle w:val="LISTINGBODY"/>
      </w:pPr>
      <w:r>
        <w:t xml:space="preserve">        self.status = status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 xml:space="preserve">    def turn_on(self):</w:t>
      </w:r>
    </w:p>
    <w:p w:rsidR="007760F0" w:rsidRDefault="007760F0" w:rsidP="007760F0">
      <w:pPr>
        <w:pStyle w:val="LISTINGBODY"/>
      </w:pPr>
      <w:r>
        <w:t xml:space="preserve">        self.status = True</w:t>
      </w:r>
    </w:p>
    <w:p w:rsidR="007760F0" w:rsidRDefault="007760F0" w:rsidP="007760F0">
      <w:pPr>
        <w:pStyle w:val="LISTINGBODY"/>
      </w:pPr>
      <w:r>
        <w:t xml:space="preserve">        print(f"[LOG] {self.name} (ID: {self.id}) включён")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 xml:space="preserve">    def turn_off(self):</w:t>
      </w:r>
    </w:p>
    <w:p w:rsidR="007760F0" w:rsidRDefault="007760F0" w:rsidP="007760F0">
      <w:pPr>
        <w:pStyle w:val="LISTINGBODY"/>
      </w:pPr>
      <w:r>
        <w:t xml:space="preserve">        self.status = False</w:t>
      </w:r>
    </w:p>
    <w:p w:rsidR="007760F0" w:rsidRDefault="007760F0" w:rsidP="007760F0">
      <w:pPr>
        <w:pStyle w:val="LISTINGBODY"/>
      </w:pPr>
      <w:r>
        <w:t xml:space="preserve">        print(f"[LOG] {self.name} (ID: {self.id}) выключен")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 xml:space="preserve">    def get_status(self) -&gt; bool:</w:t>
      </w:r>
    </w:p>
    <w:p w:rsidR="007760F0" w:rsidRDefault="007760F0" w:rsidP="007760F0">
      <w:pPr>
        <w:pStyle w:val="LISTINGBODY"/>
      </w:pPr>
      <w:r>
        <w:t xml:space="preserve">        print(f"[LOG] Запрос статуса {self.name} (ID: {self.id}) -&gt; {self.status}")</w:t>
      </w:r>
    </w:p>
    <w:p w:rsidR="007760F0" w:rsidRDefault="007760F0" w:rsidP="007760F0">
      <w:pPr>
        <w:pStyle w:val="LISTINGBODY"/>
      </w:pPr>
      <w:r>
        <w:t xml:space="preserve">        return self.status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 xml:space="preserve">    @abstractmethod</w:t>
      </w:r>
    </w:p>
    <w:p w:rsidR="007760F0" w:rsidRDefault="007760F0" w:rsidP="007760F0">
      <w:pPr>
        <w:pStyle w:val="LISTINGBODY"/>
      </w:pPr>
      <w:r>
        <w:t xml:space="preserve">    def connect(</w:t>
      </w:r>
    </w:p>
    <w:p w:rsidR="007760F0" w:rsidRDefault="007760F0" w:rsidP="007760F0">
      <w:pPr>
        <w:pStyle w:val="LISTINGBODY"/>
      </w:pPr>
      <w:r>
        <w:lastRenderedPageBreak/>
        <w:t xml:space="preserve">        self, request: Optional[Request] = None</w:t>
      </w:r>
    </w:p>
    <w:p w:rsidR="007760F0" w:rsidRDefault="007760F0" w:rsidP="007760F0">
      <w:pPr>
        <w:pStyle w:val="LISTINGBODY"/>
      </w:pPr>
      <w:r>
        <w:t xml:space="preserve">    ) -&gt; Dict[str, Union[int, float, str, bool]]:</w:t>
      </w:r>
    </w:p>
    <w:p w:rsidR="007760F0" w:rsidRPr="006F530E" w:rsidRDefault="007760F0" w:rsidP="007760F0">
      <w:pPr>
        <w:pStyle w:val="LISTINGBODY"/>
        <w:rPr>
          <w:lang w:val="ru-RU"/>
        </w:rPr>
      </w:pPr>
      <w:r>
        <w:t xml:space="preserve">        </w:t>
      </w:r>
      <w:r w:rsidRPr="006F530E">
        <w:rPr>
          <w:lang w:val="ru-RU"/>
        </w:rPr>
        <w:t>"""Мониторинг (</w:t>
      </w:r>
      <w:r>
        <w:t>request</w:t>
      </w:r>
      <w:r w:rsidRPr="006F530E">
        <w:rPr>
          <w:lang w:val="ru-RU"/>
        </w:rPr>
        <w:t xml:space="preserve"> </w:t>
      </w:r>
      <w:r>
        <w:t>is</w:t>
      </w:r>
      <w:r w:rsidRPr="006F530E">
        <w:rPr>
          <w:lang w:val="ru-RU"/>
        </w:rPr>
        <w:t xml:space="preserve"> </w:t>
      </w:r>
      <w:r>
        <w:t>None</w:t>
      </w:r>
      <w:r w:rsidRPr="006F530E">
        <w:rPr>
          <w:lang w:val="ru-RU"/>
        </w:rPr>
        <w:t xml:space="preserve">) или применение команд (передан </w:t>
      </w:r>
      <w:r>
        <w:t>request</w:t>
      </w:r>
      <w:r w:rsidRPr="006F530E">
        <w:rPr>
          <w:lang w:val="ru-RU"/>
        </w:rPr>
        <w:t>)."""</w:t>
      </w:r>
    </w:p>
    <w:p w:rsidR="007760F0" w:rsidRPr="006F530E" w:rsidRDefault="007760F0" w:rsidP="007760F0">
      <w:pPr>
        <w:pStyle w:val="LISTINGBODY"/>
        <w:rPr>
          <w:lang w:val="ru-RU"/>
        </w:rPr>
      </w:pPr>
    </w:p>
    <w:p w:rsidR="007760F0" w:rsidRPr="006F530E" w:rsidRDefault="007760F0" w:rsidP="007760F0">
      <w:pPr>
        <w:pStyle w:val="LISTINGBODY"/>
        <w:rPr>
          <w:lang w:val="ru-RU"/>
        </w:rPr>
      </w:pPr>
    </w:p>
    <w:p w:rsidR="007760F0" w:rsidRDefault="007760F0" w:rsidP="007760F0">
      <w:pPr>
        <w:pStyle w:val="LISTINGBODY"/>
      </w:pPr>
      <w:r>
        <w:t>class Sensor(Device):</w:t>
      </w:r>
    </w:p>
    <w:p w:rsidR="007760F0" w:rsidRDefault="007760F0" w:rsidP="007760F0">
      <w:pPr>
        <w:pStyle w:val="LISTINGBODY"/>
      </w:pPr>
      <w:r>
        <w:t xml:space="preserve">    def __init__(</w:t>
      </w:r>
    </w:p>
    <w:p w:rsidR="007760F0" w:rsidRDefault="007760F0" w:rsidP="007760F0">
      <w:pPr>
        <w:pStyle w:val="LISTINGBODY"/>
      </w:pPr>
      <w:r>
        <w:t xml:space="preserve">        self,</w:t>
      </w:r>
    </w:p>
    <w:p w:rsidR="007760F0" w:rsidRDefault="007760F0" w:rsidP="007760F0">
      <w:pPr>
        <w:pStyle w:val="LISTINGBODY"/>
      </w:pPr>
      <w:r>
        <w:t xml:space="preserve">        device_id: int,</w:t>
      </w:r>
    </w:p>
    <w:p w:rsidR="007760F0" w:rsidRDefault="007760F0" w:rsidP="007760F0">
      <w:pPr>
        <w:pStyle w:val="LISTINGBODY"/>
      </w:pPr>
      <w:r>
        <w:t xml:space="preserve">        name: str,</w:t>
      </w:r>
    </w:p>
    <w:p w:rsidR="007760F0" w:rsidRDefault="007760F0" w:rsidP="007760F0">
      <w:pPr>
        <w:pStyle w:val="LISTINGBODY"/>
      </w:pPr>
      <w:r>
        <w:t xml:space="preserve">        sensor_type: str,</w:t>
      </w:r>
    </w:p>
    <w:p w:rsidR="007760F0" w:rsidRDefault="007760F0" w:rsidP="007760F0">
      <w:pPr>
        <w:pStyle w:val="LISTINGBODY"/>
      </w:pPr>
      <w:r>
        <w:t xml:space="preserve">        unit: str,</w:t>
      </w:r>
    </w:p>
    <w:p w:rsidR="007760F0" w:rsidRDefault="007760F0" w:rsidP="007760F0">
      <w:pPr>
        <w:pStyle w:val="LISTINGBODY"/>
      </w:pPr>
      <w:r>
        <w:t xml:space="preserve">        control_prefix: str,</w:t>
      </w:r>
    </w:p>
    <w:p w:rsidR="007760F0" w:rsidRDefault="007760F0" w:rsidP="007760F0">
      <w:pPr>
        <w:pStyle w:val="LISTINGBODY"/>
      </w:pPr>
      <w:r>
        <w:t xml:space="preserve">    ):</w:t>
      </w:r>
    </w:p>
    <w:p w:rsidR="007760F0" w:rsidRDefault="007760F0" w:rsidP="007760F0">
      <w:pPr>
        <w:pStyle w:val="LISTINGBODY"/>
      </w:pPr>
      <w:r>
        <w:t xml:space="preserve">        super().__init__(device_id, name)</w:t>
      </w:r>
    </w:p>
    <w:p w:rsidR="007760F0" w:rsidRDefault="007760F0" w:rsidP="007760F0">
      <w:pPr>
        <w:pStyle w:val="LISTINGBODY"/>
      </w:pPr>
      <w:r>
        <w:t xml:space="preserve">        self.type = sensor_type</w:t>
      </w:r>
    </w:p>
    <w:p w:rsidR="007760F0" w:rsidRDefault="007760F0" w:rsidP="007760F0">
      <w:pPr>
        <w:pStyle w:val="LISTINGBODY"/>
      </w:pPr>
      <w:r>
        <w:t xml:space="preserve">        self.unit = unit</w:t>
      </w:r>
    </w:p>
    <w:p w:rsidR="007760F0" w:rsidRDefault="007760F0" w:rsidP="007760F0">
      <w:pPr>
        <w:pStyle w:val="LISTINGBODY"/>
      </w:pPr>
      <w:r>
        <w:t xml:space="preserve">        self.control_prefix = control_prefix</w:t>
      </w:r>
    </w:p>
    <w:p w:rsidR="007760F0" w:rsidRDefault="007760F0" w:rsidP="007760F0">
      <w:pPr>
        <w:pStyle w:val="LISTINGBODY"/>
      </w:pPr>
      <w:r>
        <w:t xml:space="preserve">        self.value: float = 0.0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 xml:space="preserve">    def measure(self):</w:t>
      </w:r>
    </w:p>
    <w:p w:rsidR="007760F0" w:rsidRDefault="007760F0" w:rsidP="007760F0">
      <w:pPr>
        <w:pStyle w:val="LISTINGBODY"/>
      </w:pPr>
      <w:r>
        <w:t xml:space="preserve">        self.value = 22.5</w:t>
      </w:r>
    </w:p>
    <w:p w:rsidR="007760F0" w:rsidRDefault="007760F0" w:rsidP="007760F0">
      <w:pPr>
        <w:pStyle w:val="LISTINGBODY"/>
      </w:pPr>
      <w:r>
        <w:t xml:space="preserve">        print(</w:t>
      </w:r>
    </w:p>
    <w:p w:rsidR="007760F0" w:rsidRDefault="007760F0" w:rsidP="007760F0">
      <w:pPr>
        <w:pStyle w:val="LISTINGBODY"/>
      </w:pPr>
      <w:r>
        <w:t xml:space="preserve">            f"[LOG] Датчик {self.name} (ID: {self.id}) измерил: {self.value} {self.unit}"</w:t>
      </w:r>
    </w:p>
    <w:p w:rsidR="007760F0" w:rsidRDefault="007760F0" w:rsidP="007760F0">
      <w:pPr>
        <w:pStyle w:val="LISTINGBODY"/>
      </w:pPr>
      <w:r>
        <w:t xml:space="preserve">        )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 xml:space="preserve">    def calibrate(self, value: float):</w:t>
      </w:r>
    </w:p>
    <w:p w:rsidR="007760F0" w:rsidRDefault="007760F0" w:rsidP="007760F0">
      <w:pPr>
        <w:pStyle w:val="LISTINGBODY"/>
      </w:pPr>
      <w:r>
        <w:t xml:space="preserve">        self.value = value</w:t>
      </w:r>
    </w:p>
    <w:p w:rsidR="007760F0" w:rsidRDefault="007760F0" w:rsidP="007760F0">
      <w:pPr>
        <w:pStyle w:val="LISTINGBODY"/>
      </w:pPr>
      <w:r>
        <w:t xml:space="preserve">        print(</w:t>
      </w:r>
    </w:p>
    <w:p w:rsidR="007760F0" w:rsidRDefault="007760F0" w:rsidP="007760F0">
      <w:pPr>
        <w:pStyle w:val="LISTINGBODY"/>
      </w:pPr>
      <w:r>
        <w:t xml:space="preserve">            f"[LOG] Датчик {self.name} (ID: {self.id}) откалиброван на значение {value} {self.unit}"</w:t>
      </w:r>
    </w:p>
    <w:p w:rsidR="007760F0" w:rsidRDefault="007760F0" w:rsidP="007760F0">
      <w:pPr>
        <w:pStyle w:val="LISTINGBODY"/>
      </w:pPr>
      <w:r>
        <w:t xml:space="preserve">        )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 xml:space="preserve">    def _apply_control(self, request: Request) -&gt; None:</w:t>
      </w:r>
    </w:p>
    <w:p w:rsidR="007760F0" w:rsidRDefault="007760F0" w:rsidP="007760F0">
      <w:pPr>
        <w:pStyle w:val="LISTINGBODY"/>
      </w:pPr>
      <w:r>
        <w:t xml:space="preserve">        p = self.control_prefix</w:t>
      </w:r>
    </w:p>
    <w:p w:rsidR="007760F0" w:rsidRDefault="007760F0" w:rsidP="007760F0">
      <w:pPr>
        <w:pStyle w:val="LISTINGBODY"/>
      </w:pPr>
      <w:r>
        <w:t xml:space="preserve">        power = request.args.get(f"{p}_power", "").strip().lower()</w:t>
      </w:r>
    </w:p>
    <w:p w:rsidR="007760F0" w:rsidRDefault="007760F0" w:rsidP="007760F0">
      <w:pPr>
        <w:pStyle w:val="LISTINGBODY"/>
      </w:pPr>
      <w:r>
        <w:t xml:space="preserve">        if power in ("on", "1", "true"):</w:t>
      </w:r>
    </w:p>
    <w:p w:rsidR="007760F0" w:rsidRDefault="007760F0" w:rsidP="007760F0">
      <w:pPr>
        <w:pStyle w:val="LISTINGBODY"/>
      </w:pPr>
      <w:r>
        <w:t xml:space="preserve">            self.turn_on()</w:t>
      </w:r>
    </w:p>
    <w:p w:rsidR="007760F0" w:rsidRDefault="007760F0" w:rsidP="007760F0">
      <w:pPr>
        <w:pStyle w:val="LISTINGBODY"/>
      </w:pPr>
      <w:r>
        <w:t xml:space="preserve">        elif power in ("off", "0", "false"):</w:t>
      </w:r>
    </w:p>
    <w:p w:rsidR="007760F0" w:rsidRDefault="007760F0" w:rsidP="007760F0">
      <w:pPr>
        <w:pStyle w:val="LISTINGBODY"/>
      </w:pPr>
      <w:r>
        <w:t xml:space="preserve">            self.turn_off()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 xml:space="preserve">        raw_cal = request.args.get(f"{p}_calibrate", "").strip()</w:t>
      </w:r>
    </w:p>
    <w:p w:rsidR="007760F0" w:rsidRDefault="007760F0" w:rsidP="007760F0">
      <w:pPr>
        <w:pStyle w:val="LISTINGBODY"/>
      </w:pPr>
      <w:r>
        <w:t xml:space="preserve">        if raw_cal:</w:t>
      </w:r>
    </w:p>
    <w:p w:rsidR="007760F0" w:rsidRDefault="007760F0" w:rsidP="007760F0">
      <w:pPr>
        <w:pStyle w:val="LISTINGBODY"/>
      </w:pPr>
      <w:r>
        <w:t xml:space="preserve">            try:</w:t>
      </w:r>
    </w:p>
    <w:p w:rsidR="007760F0" w:rsidRDefault="007760F0" w:rsidP="007760F0">
      <w:pPr>
        <w:pStyle w:val="LISTINGBODY"/>
      </w:pPr>
      <w:r>
        <w:t xml:space="preserve">                self.calibrate(float(raw_cal.replace(",", ".")))</w:t>
      </w:r>
    </w:p>
    <w:p w:rsidR="007760F0" w:rsidRDefault="007760F0" w:rsidP="007760F0">
      <w:pPr>
        <w:pStyle w:val="LISTINGBODY"/>
      </w:pPr>
      <w:r>
        <w:t xml:space="preserve">            except ValueError:</w:t>
      </w:r>
    </w:p>
    <w:p w:rsidR="007760F0" w:rsidRDefault="007760F0" w:rsidP="007760F0">
      <w:pPr>
        <w:pStyle w:val="LISTINGBODY"/>
      </w:pPr>
      <w:r>
        <w:t xml:space="preserve">                print(</w:t>
      </w:r>
    </w:p>
    <w:p w:rsidR="007760F0" w:rsidRDefault="007760F0" w:rsidP="007760F0">
      <w:pPr>
        <w:pStyle w:val="LISTINGBODY"/>
      </w:pPr>
      <w:r>
        <w:t xml:space="preserve">                    f"[LOG] Пропуск калибровки {self.name}: некорректное число {raw_cal!r}"</w:t>
      </w:r>
    </w:p>
    <w:p w:rsidR="007760F0" w:rsidRDefault="007760F0" w:rsidP="007760F0">
      <w:pPr>
        <w:pStyle w:val="LISTINGBODY"/>
      </w:pPr>
      <w:r>
        <w:t xml:space="preserve">                )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 xml:space="preserve">    def connect(</w:t>
      </w:r>
    </w:p>
    <w:p w:rsidR="007760F0" w:rsidRDefault="007760F0" w:rsidP="007760F0">
      <w:pPr>
        <w:pStyle w:val="LISTINGBODY"/>
      </w:pPr>
      <w:r>
        <w:t xml:space="preserve">        self, request: Optional[Request] = None</w:t>
      </w:r>
    </w:p>
    <w:p w:rsidR="007760F0" w:rsidRDefault="007760F0" w:rsidP="007760F0">
      <w:pPr>
        <w:pStyle w:val="LISTINGBODY"/>
      </w:pPr>
      <w:r>
        <w:t xml:space="preserve">    ) -&gt; Dict[str, Union[int, float, str, bool]]:</w:t>
      </w:r>
    </w:p>
    <w:p w:rsidR="007760F0" w:rsidRDefault="007760F0" w:rsidP="007760F0">
      <w:pPr>
        <w:pStyle w:val="LISTINGBODY"/>
      </w:pPr>
      <w:r>
        <w:t xml:space="preserve">        if request is not None:</w:t>
      </w:r>
    </w:p>
    <w:p w:rsidR="007760F0" w:rsidRDefault="007760F0" w:rsidP="007760F0">
      <w:pPr>
        <w:pStyle w:val="LISTINGBODY"/>
      </w:pPr>
      <w:r>
        <w:t xml:space="preserve">            self._apply_control(request)</w:t>
      </w:r>
    </w:p>
    <w:p w:rsidR="007760F0" w:rsidRDefault="007760F0" w:rsidP="007760F0">
      <w:pPr>
        <w:pStyle w:val="LISTINGBODY"/>
      </w:pPr>
      <w:r>
        <w:t xml:space="preserve">            print(</w:t>
      </w:r>
    </w:p>
    <w:p w:rsidR="007760F0" w:rsidRPr="00A05ECD" w:rsidRDefault="007760F0" w:rsidP="007760F0">
      <w:pPr>
        <w:pStyle w:val="LISTINGBODY"/>
        <w:rPr>
          <w:lang w:val="ru-RU"/>
        </w:rPr>
      </w:pPr>
      <w:r>
        <w:t xml:space="preserve">                f</w:t>
      </w:r>
      <w:r w:rsidRPr="00A05ECD">
        <w:rPr>
          <w:lang w:val="ru-RU"/>
        </w:rPr>
        <w:t>"[</w:t>
      </w:r>
      <w:r>
        <w:t>LOG</w:t>
      </w:r>
      <w:r w:rsidRPr="00A05ECD">
        <w:rPr>
          <w:lang w:val="ru-RU"/>
        </w:rPr>
        <w:t>] Управляющая команда для датчика {</w:t>
      </w:r>
      <w:r>
        <w:t>self</w:t>
      </w:r>
      <w:r w:rsidRPr="00A05ECD">
        <w:rPr>
          <w:lang w:val="ru-RU"/>
        </w:rPr>
        <w:t>.</w:t>
      </w:r>
      <w:r>
        <w:t>name</w:t>
      </w:r>
      <w:r w:rsidRPr="00A05ECD">
        <w:rPr>
          <w:lang w:val="ru-RU"/>
        </w:rPr>
        <w:t>}: "</w:t>
      </w:r>
    </w:p>
    <w:p w:rsidR="007760F0" w:rsidRPr="00A05ECD" w:rsidRDefault="007760F0" w:rsidP="007760F0">
      <w:pPr>
        <w:pStyle w:val="LISTINGBODY"/>
        <w:rPr>
          <w:lang w:val="ru-RU"/>
        </w:rPr>
      </w:pPr>
      <w:r w:rsidRPr="00A05ECD">
        <w:rPr>
          <w:lang w:val="ru-RU"/>
        </w:rPr>
        <w:t xml:space="preserve">                </w:t>
      </w:r>
      <w:r>
        <w:t>f</w:t>
      </w:r>
      <w:r w:rsidRPr="00A05ECD">
        <w:rPr>
          <w:lang w:val="ru-RU"/>
        </w:rPr>
        <w:t>"значение {</w:t>
      </w:r>
      <w:r>
        <w:t>self</w:t>
      </w:r>
      <w:r w:rsidRPr="00A05ECD">
        <w:rPr>
          <w:lang w:val="ru-RU"/>
        </w:rPr>
        <w:t>.</w:t>
      </w:r>
      <w:r>
        <w:t>value</w:t>
      </w:r>
      <w:r w:rsidRPr="00A05ECD">
        <w:rPr>
          <w:lang w:val="ru-RU"/>
        </w:rPr>
        <w:t>} {</w:t>
      </w:r>
      <w:r>
        <w:t>self</w:t>
      </w:r>
      <w:r w:rsidRPr="00A05ECD">
        <w:rPr>
          <w:lang w:val="ru-RU"/>
        </w:rPr>
        <w:t>.</w:t>
      </w:r>
      <w:r>
        <w:t>unit</w:t>
      </w:r>
      <w:r w:rsidRPr="00A05ECD">
        <w:rPr>
          <w:lang w:val="ru-RU"/>
        </w:rPr>
        <w:t>}, статус включения {</w:t>
      </w:r>
      <w:r>
        <w:t>self</w:t>
      </w:r>
      <w:r w:rsidRPr="00A05ECD">
        <w:rPr>
          <w:lang w:val="ru-RU"/>
        </w:rPr>
        <w:t>.</w:t>
      </w:r>
      <w:r>
        <w:t>status</w:t>
      </w:r>
      <w:r w:rsidRPr="00A05ECD">
        <w:rPr>
          <w:lang w:val="ru-RU"/>
        </w:rPr>
        <w:t>}"</w:t>
      </w:r>
    </w:p>
    <w:p w:rsidR="007760F0" w:rsidRPr="00A05ECD" w:rsidRDefault="007760F0" w:rsidP="007760F0">
      <w:pPr>
        <w:pStyle w:val="LISTINGBODY"/>
        <w:rPr>
          <w:lang w:val="ru-RU"/>
        </w:rPr>
      </w:pPr>
      <w:r w:rsidRPr="00A05ECD">
        <w:rPr>
          <w:lang w:val="ru-RU"/>
        </w:rPr>
        <w:t xml:space="preserve">            )</w:t>
      </w:r>
    </w:p>
    <w:p w:rsidR="007760F0" w:rsidRPr="00A05ECD" w:rsidRDefault="007760F0" w:rsidP="007760F0">
      <w:pPr>
        <w:pStyle w:val="LISTINGBODY"/>
        <w:rPr>
          <w:lang w:val="ru-RU"/>
        </w:rPr>
      </w:pPr>
      <w:r w:rsidRPr="00A05ECD">
        <w:rPr>
          <w:lang w:val="ru-RU"/>
        </w:rPr>
        <w:t xml:space="preserve">        </w:t>
      </w:r>
      <w:r>
        <w:t>else</w:t>
      </w:r>
      <w:r w:rsidRPr="00A05ECD">
        <w:rPr>
          <w:lang w:val="ru-RU"/>
        </w:rPr>
        <w:t>:</w:t>
      </w:r>
    </w:p>
    <w:p w:rsidR="007760F0" w:rsidRPr="00A05ECD" w:rsidRDefault="007760F0" w:rsidP="007760F0">
      <w:pPr>
        <w:pStyle w:val="LISTINGBODY"/>
        <w:rPr>
          <w:lang w:val="ru-RU"/>
        </w:rPr>
      </w:pPr>
      <w:r w:rsidRPr="00A05ECD">
        <w:rPr>
          <w:lang w:val="ru-RU"/>
        </w:rPr>
        <w:lastRenderedPageBreak/>
        <w:t xml:space="preserve">            </w:t>
      </w:r>
      <w:r>
        <w:t>print</w:t>
      </w:r>
      <w:r w:rsidRPr="00A05ECD">
        <w:rPr>
          <w:lang w:val="ru-RU"/>
        </w:rPr>
        <w:t>(</w:t>
      </w:r>
    </w:p>
    <w:p w:rsidR="007760F0" w:rsidRPr="00A05ECD" w:rsidRDefault="007760F0" w:rsidP="007760F0">
      <w:pPr>
        <w:pStyle w:val="LISTINGBODY"/>
        <w:rPr>
          <w:lang w:val="ru-RU"/>
        </w:rPr>
      </w:pPr>
      <w:r w:rsidRPr="00A05ECD">
        <w:rPr>
          <w:lang w:val="ru-RU"/>
        </w:rPr>
        <w:t xml:space="preserve">                </w:t>
      </w:r>
      <w:r>
        <w:t>f</w:t>
      </w:r>
      <w:r w:rsidRPr="00A05ECD">
        <w:rPr>
          <w:lang w:val="ru-RU"/>
        </w:rPr>
        <w:t>"[</w:t>
      </w:r>
      <w:r>
        <w:t>LOG</w:t>
      </w:r>
      <w:r w:rsidRPr="00A05ECD">
        <w:rPr>
          <w:lang w:val="ru-RU"/>
        </w:rPr>
        <w:t>] Опрос датчика {</w:t>
      </w:r>
      <w:r>
        <w:t>self</w:t>
      </w:r>
      <w:r w:rsidRPr="00A05ECD">
        <w:rPr>
          <w:lang w:val="ru-RU"/>
        </w:rPr>
        <w:t>.</w:t>
      </w:r>
      <w:r>
        <w:t>name</w:t>
      </w:r>
      <w:r w:rsidRPr="00A05ECD">
        <w:rPr>
          <w:lang w:val="ru-RU"/>
        </w:rPr>
        <w:t>}: текущее значение {</w:t>
      </w:r>
      <w:r>
        <w:t>self</w:t>
      </w:r>
      <w:r w:rsidRPr="00A05ECD">
        <w:rPr>
          <w:lang w:val="ru-RU"/>
        </w:rPr>
        <w:t>.</w:t>
      </w:r>
      <w:r>
        <w:t>value</w:t>
      </w:r>
      <w:r w:rsidRPr="00A05ECD">
        <w:rPr>
          <w:lang w:val="ru-RU"/>
        </w:rPr>
        <w:t>} {</w:t>
      </w:r>
      <w:r>
        <w:t>self</w:t>
      </w:r>
      <w:r w:rsidRPr="00A05ECD">
        <w:rPr>
          <w:lang w:val="ru-RU"/>
        </w:rPr>
        <w:t>.</w:t>
      </w:r>
      <w:r>
        <w:t>unit</w:t>
      </w:r>
      <w:r w:rsidRPr="00A05ECD">
        <w:rPr>
          <w:lang w:val="ru-RU"/>
        </w:rPr>
        <w:t>}"</w:t>
      </w:r>
    </w:p>
    <w:p w:rsidR="007760F0" w:rsidRDefault="007760F0" w:rsidP="007760F0">
      <w:pPr>
        <w:pStyle w:val="LISTINGBODY"/>
      </w:pPr>
      <w:r w:rsidRPr="00A05ECD">
        <w:rPr>
          <w:lang w:val="ru-RU"/>
        </w:rPr>
        <w:t xml:space="preserve">            </w:t>
      </w:r>
      <w:r>
        <w:t>)</w:t>
      </w:r>
    </w:p>
    <w:p w:rsidR="007760F0" w:rsidRDefault="007760F0" w:rsidP="007760F0">
      <w:pPr>
        <w:pStyle w:val="LISTINGBODY"/>
      </w:pPr>
      <w:r>
        <w:t xml:space="preserve">        return {</w:t>
      </w:r>
    </w:p>
    <w:p w:rsidR="007760F0" w:rsidRDefault="007760F0" w:rsidP="007760F0">
      <w:pPr>
        <w:pStyle w:val="LISTINGBODY"/>
      </w:pPr>
      <w:r>
        <w:t xml:space="preserve">            "id": self.id,</w:t>
      </w:r>
    </w:p>
    <w:p w:rsidR="007760F0" w:rsidRDefault="007760F0" w:rsidP="007760F0">
      <w:pPr>
        <w:pStyle w:val="LISTINGBODY"/>
      </w:pPr>
      <w:r>
        <w:t xml:space="preserve">            "name": self.name,</w:t>
      </w:r>
    </w:p>
    <w:p w:rsidR="007760F0" w:rsidRDefault="007760F0" w:rsidP="007760F0">
      <w:pPr>
        <w:pStyle w:val="LISTINGBODY"/>
      </w:pPr>
      <w:r>
        <w:t xml:space="preserve">            "type": self.type,</w:t>
      </w:r>
    </w:p>
    <w:p w:rsidR="007760F0" w:rsidRDefault="007760F0" w:rsidP="007760F0">
      <w:pPr>
        <w:pStyle w:val="LISTINGBODY"/>
      </w:pPr>
      <w:r>
        <w:t xml:space="preserve">            "unit": self.unit,</w:t>
      </w:r>
    </w:p>
    <w:p w:rsidR="007760F0" w:rsidRDefault="007760F0" w:rsidP="007760F0">
      <w:pPr>
        <w:pStyle w:val="LISTINGBODY"/>
      </w:pPr>
      <w:r>
        <w:t xml:space="preserve">            "value": self.value,</w:t>
      </w:r>
    </w:p>
    <w:p w:rsidR="007760F0" w:rsidRDefault="007760F0" w:rsidP="007760F0">
      <w:pPr>
        <w:pStyle w:val="LISTINGBODY"/>
      </w:pPr>
      <w:r>
        <w:t xml:space="preserve">            "status": self.status,</w:t>
      </w:r>
    </w:p>
    <w:p w:rsidR="007760F0" w:rsidRDefault="007760F0" w:rsidP="007760F0">
      <w:pPr>
        <w:pStyle w:val="LISTINGBODY"/>
      </w:pPr>
      <w:r>
        <w:t xml:space="preserve">        }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>class Actuator(Device):</w:t>
      </w:r>
    </w:p>
    <w:p w:rsidR="007760F0" w:rsidRDefault="007760F0" w:rsidP="007760F0">
      <w:pPr>
        <w:pStyle w:val="LISTINGBODY"/>
      </w:pPr>
      <w:r>
        <w:t xml:space="preserve">    def __init__(</w:t>
      </w:r>
    </w:p>
    <w:p w:rsidR="007760F0" w:rsidRDefault="007760F0" w:rsidP="007760F0">
      <w:pPr>
        <w:pStyle w:val="LISTINGBODY"/>
      </w:pPr>
      <w:r>
        <w:t xml:space="preserve">        self, device_id: int, name: str, actuator_type: str, power: float = 0.0</w:t>
      </w:r>
    </w:p>
    <w:p w:rsidR="007760F0" w:rsidRDefault="007760F0" w:rsidP="007760F0">
      <w:pPr>
        <w:pStyle w:val="LISTINGBODY"/>
      </w:pPr>
      <w:r>
        <w:t xml:space="preserve">    ):</w:t>
      </w:r>
    </w:p>
    <w:p w:rsidR="007760F0" w:rsidRDefault="007760F0" w:rsidP="007760F0">
      <w:pPr>
        <w:pStyle w:val="LISTINGBODY"/>
      </w:pPr>
      <w:r>
        <w:t xml:space="preserve">        super().__init__(device_id, name)</w:t>
      </w:r>
    </w:p>
    <w:p w:rsidR="007760F0" w:rsidRDefault="007760F0" w:rsidP="007760F0">
      <w:pPr>
        <w:pStyle w:val="LISTINGBODY"/>
      </w:pPr>
      <w:r>
        <w:t xml:space="preserve">        self.type = actuator_type</w:t>
      </w:r>
    </w:p>
    <w:p w:rsidR="007760F0" w:rsidRDefault="007760F0" w:rsidP="007760F0">
      <w:pPr>
        <w:pStyle w:val="LISTINGBODY"/>
      </w:pPr>
      <w:r>
        <w:t xml:space="preserve">        self.power = power</w:t>
      </w:r>
    </w:p>
    <w:p w:rsidR="007760F0" w:rsidRDefault="007760F0" w:rsidP="007760F0">
      <w:pPr>
        <w:pStyle w:val="LISTINGBODY"/>
      </w:pPr>
      <w:r>
        <w:t xml:space="preserve">        self.control_prefix = actuator_type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 xml:space="preserve">    def apply_action(self, action: str):</w:t>
      </w:r>
    </w:p>
    <w:p w:rsidR="007760F0" w:rsidRDefault="007760F0" w:rsidP="007760F0">
      <w:pPr>
        <w:pStyle w:val="LISTINGBODY"/>
      </w:pPr>
      <w:r>
        <w:t xml:space="preserve">        print(</w:t>
      </w:r>
    </w:p>
    <w:p w:rsidR="007760F0" w:rsidRDefault="007760F0" w:rsidP="007760F0">
      <w:pPr>
        <w:pStyle w:val="LISTINGBODY"/>
      </w:pPr>
      <w:r>
        <w:t xml:space="preserve">            f"[LOG] Исполнительное устройство {self.name} (ID: {self.id}) выполняет действие: {action}"</w:t>
      </w:r>
    </w:p>
    <w:p w:rsidR="007760F0" w:rsidRDefault="007760F0" w:rsidP="007760F0">
      <w:pPr>
        <w:pStyle w:val="LISTINGBODY"/>
      </w:pPr>
      <w:r>
        <w:t xml:space="preserve">        )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 xml:space="preserve">    def set_power(self, level: float):</w:t>
      </w:r>
    </w:p>
    <w:p w:rsidR="007760F0" w:rsidRDefault="007760F0" w:rsidP="007760F0">
      <w:pPr>
        <w:pStyle w:val="LISTINGBODY"/>
      </w:pPr>
      <w:r>
        <w:t xml:space="preserve">        self.power = level</w:t>
      </w:r>
    </w:p>
    <w:p w:rsidR="007760F0" w:rsidRDefault="007760F0" w:rsidP="007760F0">
      <w:pPr>
        <w:pStyle w:val="LISTINGBODY"/>
      </w:pPr>
      <w:r>
        <w:t xml:space="preserve">        print(</w:t>
      </w:r>
    </w:p>
    <w:p w:rsidR="007760F0" w:rsidRDefault="007760F0" w:rsidP="007760F0">
      <w:pPr>
        <w:pStyle w:val="LISTINGBODY"/>
      </w:pPr>
      <w:r>
        <w:t xml:space="preserve">            f"[LOG] Мощность устройства {self.name} (ID: {self.id}) установлена на {level} Вт"</w:t>
      </w:r>
    </w:p>
    <w:p w:rsidR="007760F0" w:rsidRDefault="007760F0" w:rsidP="007760F0">
      <w:pPr>
        <w:pStyle w:val="LISTINGBODY"/>
      </w:pPr>
      <w:r>
        <w:t xml:space="preserve">        )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 xml:space="preserve">    def _apply_control(self, request: Request) -&gt; None:</w:t>
      </w:r>
    </w:p>
    <w:p w:rsidR="007760F0" w:rsidRDefault="007760F0" w:rsidP="007760F0">
      <w:pPr>
        <w:pStyle w:val="LISTINGBODY"/>
      </w:pPr>
      <w:r>
        <w:t xml:space="preserve">        p = self.control_prefix</w:t>
      </w:r>
    </w:p>
    <w:p w:rsidR="007760F0" w:rsidRDefault="007760F0" w:rsidP="007760F0">
      <w:pPr>
        <w:pStyle w:val="LISTINGBODY"/>
      </w:pPr>
      <w:r>
        <w:t xml:space="preserve">        power_kw = request.args.get(f"{p}_power_cmd", "").strip()</w:t>
      </w:r>
    </w:p>
    <w:p w:rsidR="007760F0" w:rsidRDefault="007760F0" w:rsidP="007760F0">
      <w:pPr>
        <w:pStyle w:val="LISTINGBODY"/>
      </w:pPr>
      <w:r>
        <w:t xml:space="preserve">        if power_kw:</w:t>
      </w:r>
    </w:p>
    <w:p w:rsidR="007760F0" w:rsidRDefault="007760F0" w:rsidP="007760F0">
      <w:pPr>
        <w:pStyle w:val="LISTINGBODY"/>
      </w:pPr>
      <w:r>
        <w:t xml:space="preserve">            try:</w:t>
      </w:r>
    </w:p>
    <w:p w:rsidR="007760F0" w:rsidRDefault="007760F0" w:rsidP="007760F0">
      <w:pPr>
        <w:pStyle w:val="LISTINGBODY"/>
      </w:pPr>
      <w:r>
        <w:t xml:space="preserve">                self.set_power(float(power_kw.replace(",", ".")))</w:t>
      </w:r>
    </w:p>
    <w:p w:rsidR="007760F0" w:rsidRDefault="007760F0" w:rsidP="007760F0">
      <w:pPr>
        <w:pStyle w:val="LISTINGBODY"/>
      </w:pPr>
      <w:r>
        <w:t xml:space="preserve">            except ValueError:</w:t>
      </w:r>
    </w:p>
    <w:p w:rsidR="007760F0" w:rsidRDefault="007760F0" w:rsidP="007760F0">
      <w:pPr>
        <w:pStyle w:val="LISTINGBODY"/>
      </w:pPr>
      <w:r>
        <w:t xml:space="preserve">                print(</w:t>
      </w:r>
    </w:p>
    <w:p w:rsidR="007760F0" w:rsidRDefault="007760F0" w:rsidP="007760F0">
      <w:pPr>
        <w:pStyle w:val="LISTINGBODY"/>
      </w:pPr>
      <w:r>
        <w:t xml:space="preserve">                    f"[LOG] Пропуск установки мощности {self.name}: некорректное число"</w:t>
      </w:r>
    </w:p>
    <w:p w:rsidR="007760F0" w:rsidRDefault="007760F0" w:rsidP="007760F0">
      <w:pPr>
        <w:pStyle w:val="LISTINGBODY"/>
      </w:pPr>
      <w:r>
        <w:t xml:space="preserve">                )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 xml:space="preserve">        action = request.args.get(f"{p}_action", "").strip()</w:t>
      </w:r>
    </w:p>
    <w:p w:rsidR="007760F0" w:rsidRDefault="007760F0" w:rsidP="007760F0">
      <w:pPr>
        <w:pStyle w:val="LISTINGBODY"/>
      </w:pPr>
      <w:r>
        <w:t xml:space="preserve">        if action:</w:t>
      </w:r>
    </w:p>
    <w:p w:rsidR="007760F0" w:rsidRDefault="007760F0" w:rsidP="007760F0">
      <w:pPr>
        <w:pStyle w:val="LISTINGBODY"/>
      </w:pPr>
      <w:r>
        <w:t xml:space="preserve">            self.apply_action(action)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 xml:space="preserve">        st = request.args.get(f"{p}_power_state", "").strip().lower()</w:t>
      </w:r>
    </w:p>
    <w:p w:rsidR="007760F0" w:rsidRDefault="007760F0" w:rsidP="007760F0">
      <w:pPr>
        <w:pStyle w:val="LISTINGBODY"/>
      </w:pPr>
      <w:r>
        <w:t xml:space="preserve">        if st in ("on", "1", "true"):</w:t>
      </w:r>
    </w:p>
    <w:p w:rsidR="007760F0" w:rsidRDefault="007760F0" w:rsidP="007760F0">
      <w:pPr>
        <w:pStyle w:val="LISTINGBODY"/>
      </w:pPr>
      <w:r>
        <w:t xml:space="preserve">            self.turn_on()</w:t>
      </w:r>
    </w:p>
    <w:p w:rsidR="007760F0" w:rsidRDefault="007760F0" w:rsidP="007760F0">
      <w:pPr>
        <w:pStyle w:val="LISTINGBODY"/>
      </w:pPr>
      <w:r>
        <w:t xml:space="preserve">        elif st in ("off", "0", "false"):</w:t>
      </w:r>
    </w:p>
    <w:p w:rsidR="007760F0" w:rsidRDefault="007760F0" w:rsidP="007760F0">
      <w:pPr>
        <w:pStyle w:val="LISTINGBODY"/>
      </w:pPr>
      <w:r>
        <w:t xml:space="preserve">            self.turn_off()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 xml:space="preserve">    def connect(</w:t>
      </w:r>
    </w:p>
    <w:p w:rsidR="007760F0" w:rsidRDefault="007760F0" w:rsidP="007760F0">
      <w:pPr>
        <w:pStyle w:val="LISTINGBODY"/>
      </w:pPr>
      <w:r>
        <w:t xml:space="preserve">        self, request: Optional[Request] = None</w:t>
      </w:r>
    </w:p>
    <w:p w:rsidR="007760F0" w:rsidRDefault="007760F0" w:rsidP="007760F0">
      <w:pPr>
        <w:pStyle w:val="LISTINGBODY"/>
      </w:pPr>
      <w:r>
        <w:t xml:space="preserve">    ) -&gt; Dict[str, Union[int, float, str, bool]]:</w:t>
      </w:r>
    </w:p>
    <w:p w:rsidR="007760F0" w:rsidRDefault="007760F0" w:rsidP="007760F0">
      <w:pPr>
        <w:pStyle w:val="LISTINGBODY"/>
      </w:pPr>
      <w:r>
        <w:t xml:space="preserve">        if request is not None:</w:t>
      </w:r>
    </w:p>
    <w:p w:rsidR="007760F0" w:rsidRDefault="007760F0" w:rsidP="007760F0">
      <w:pPr>
        <w:pStyle w:val="LISTINGBODY"/>
      </w:pPr>
      <w:r>
        <w:lastRenderedPageBreak/>
        <w:t xml:space="preserve">            self._apply_control(request)</w:t>
      </w:r>
    </w:p>
    <w:p w:rsidR="007760F0" w:rsidRDefault="007760F0" w:rsidP="007760F0">
      <w:pPr>
        <w:pStyle w:val="LISTINGBODY"/>
      </w:pPr>
      <w:r>
        <w:t xml:space="preserve">            print(</w:t>
      </w:r>
    </w:p>
    <w:p w:rsidR="007760F0" w:rsidRDefault="007760F0" w:rsidP="007760F0">
      <w:pPr>
        <w:pStyle w:val="LISTINGBODY"/>
      </w:pPr>
      <w:r>
        <w:t xml:space="preserve">                f"[LOG] Управление {self.name}: мощность {self.power} Вт, статус {self.status}"</w:t>
      </w:r>
    </w:p>
    <w:p w:rsidR="007760F0" w:rsidRDefault="007760F0" w:rsidP="007760F0">
      <w:pPr>
        <w:pStyle w:val="LISTINGBODY"/>
      </w:pPr>
      <w:r>
        <w:t xml:space="preserve">            )</w:t>
      </w:r>
    </w:p>
    <w:p w:rsidR="007760F0" w:rsidRDefault="007760F0" w:rsidP="007760F0">
      <w:pPr>
        <w:pStyle w:val="LISTINGBODY"/>
      </w:pPr>
      <w:r>
        <w:t xml:space="preserve">        else:</w:t>
      </w:r>
    </w:p>
    <w:p w:rsidR="007760F0" w:rsidRDefault="007760F0" w:rsidP="007760F0">
      <w:pPr>
        <w:pStyle w:val="LISTINGBODY"/>
      </w:pPr>
      <w:r>
        <w:t xml:space="preserve">            print(</w:t>
      </w:r>
    </w:p>
    <w:p w:rsidR="007760F0" w:rsidRDefault="007760F0" w:rsidP="007760F0">
      <w:pPr>
        <w:pStyle w:val="LISTINGBODY"/>
      </w:pPr>
      <w:r>
        <w:t xml:space="preserve">                f"[LOG] Опрос исполнительного устройства {self.name}: {self.power} Вт, статус: {self.status}"</w:t>
      </w:r>
    </w:p>
    <w:p w:rsidR="007760F0" w:rsidRDefault="007760F0" w:rsidP="007760F0">
      <w:pPr>
        <w:pStyle w:val="LISTINGBODY"/>
      </w:pPr>
      <w:r>
        <w:t xml:space="preserve">            )</w:t>
      </w:r>
    </w:p>
    <w:p w:rsidR="007760F0" w:rsidRDefault="007760F0" w:rsidP="007760F0">
      <w:pPr>
        <w:pStyle w:val="LISTINGBODY"/>
      </w:pPr>
      <w:r>
        <w:t xml:space="preserve">        return {</w:t>
      </w:r>
    </w:p>
    <w:p w:rsidR="007760F0" w:rsidRDefault="007760F0" w:rsidP="007760F0">
      <w:pPr>
        <w:pStyle w:val="LISTINGBODY"/>
      </w:pPr>
      <w:r>
        <w:t xml:space="preserve">            "id": self.id,</w:t>
      </w:r>
    </w:p>
    <w:p w:rsidR="007760F0" w:rsidRDefault="007760F0" w:rsidP="007760F0">
      <w:pPr>
        <w:pStyle w:val="LISTINGBODY"/>
      </w:pPr>
      <w:r>
        <w:t xml:space="preserve">            "name": self.name,</w:t>
      </w:r>
    </w:p>
    <w:p w:rsidR="007760F0" w:rsidRDefault="007760F0" w:rsidP="007760F0">
      <w:pPr>
        <w:pStyle w:val="LISTINGBODY"/>
      </w:pPr>
      <w:r>
        <w:t xml:space="preserve">            "type": self.type,</w:t>
      </w:r>
    </w:p>
    <w:p w:rsidR="007760F0" w:rsidRDefault="007760F0" w:rsidP="007760F0">
      <w:pPr>
        <w:pStyle w:val="LISTINGBODY"/>
      </w:pPr>
      <w:r>
        <w:t xml:space="preserve">            "power": self.power,</w:t>
      </w:r>
    </w:p>
    <w:p w:rsidR="007760F0" w:rsidRDefault="007760F0" w:rsidP="007760F0">
      <w:pPr>
        <w:pStyle w:val="LISTINGBODY"/>
      </w:pPr>
      <w:r>
        <w:t xml:space="preserve">            "status": self.status,</w:t>
      </w:r>
    </w:p>
    <w:p w:rsidR="007760F0" w:rsidRDefault="007760F0" w:rsidP="007760F0">
      <w:pPr>
        <w:pStyle w:val="LISTINGBODY"/>
      </w:pPr>
      <w:r>
        <w:t xml:space="preserve">        }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>class MainControlUnit:</w:t>
      </w:r>
    </w:p>
    <w:p w:rsidR="007760F0" w:rsidRDefault="007760F0" w:rsidP="007760F0">
      <w:pPr>
        <w:pStyle w:val="LISTINGBODY"/>
      </w:pPr>
      <w:r>
        <w:t xml:space="preserve">    def __init__(self):</w:t>
      </w:r>
    </w:p>
    <w:p w:rsidR="007760F0" w:rsidRDefault="007760F0" w:rsidP="007760F0">
      <w:pPr>
        <w:pStyle w:val="LISTINGBODY"/>
      </w:pPr>
      <w:r>
        <w:t xml:space="preserve">        self.mode = "auto"</w:t>
      </w:r>
    </w:p>
    <w:p w:rsidR="007760F0" w:rsidRDefault="007760F0" w:rsidP="007760F0">
      <w:pPr>
        <w:pStyle w:val="LISTINGBODY"/>
      </w:pPr>
      <w:r>
        <w:t xml:space="preserve">        self.schedule: Dict[str, str] = {}</w:t>
      </w:r>
    </w:p>
    <w:p w:rsidR="007760F0" w:rsidRDefault="007760F0" w:rsidP="007760F0">
      <w:pPr>
        <w:pStyle w:val="LISTINGBODY"/>
      </w:pPr>
      <w:r>
        <w:t xml:space="preserve">        self.alerts: List[str] = []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 xml:space="preserve">    def process_data(self, sensor_data: Dict[int, float]):</w:t>
      </w:r>
    </w:p>
    <w:p w:rsidR="007760F0" w:rsidRPr="00BB112C" w:rsidRDefault="007760F0" w:rsidP="007760F0">
      <w:pPr>
        <w:pStyle w:val="LISTINGBODY"/>
        <w:rPr>
          <w:lang w:val="ru-RU"/>
        </w:rPr>
      </w:pPr>
      <w:r>
        <w:t xml:space="preserve">        print</w:t>
      </w:r>
      <w:r w:rsidRPr="00BB112C">
        <w:rPr>
          <w:lang w:val="ru-RU"/>
        </w:rPr>
        <w:t>(</w:t>
      </w:r>
      <w:r>
        <w:t>f</w:t>
      </w:r>
      <w:r w:rsidRPr="00BB112C">
        <w:rPr>
          <w:lang w:val="ru-RU"/>
        </w:rPr>
        <w:t>"[</w:t>
      </w:r>
      <w:r>
        <w:t>LOG</w:t>
      </w:r>
      <w:r w:rsidRPr="00BB112C">
        <w:rPr>
          <w:lang w:val="ru-RU"/>
        </w:rPr>
        <w:t>] Контроллер обрабатывает данные с датчиков: {</w:t>
      </w:r>
      <w:r>
        <w:t>sensor</w:t>
      </w:r>
      <w:r w:rsidRPr="00BB112C">
        <w:rPr>
          <w:lang w:val="ru-RU"/>
        </w:rPr>
        <w:t>_</w:t>
      </w:r>
      <w:r>
        <w:t>data</w:t>
      </w:r>
      <w:r w:rsidRPr="00BB112C">
        <w:rPr>
          <w:lang w:val="ru-RU"/>
        </w:rPr>
        <w:t>}")</w:t>
      </w:r>
    </w:p>
    <w:p w:rsidR="007760F0" w:rsidRPr="00BB112C" w:rsidRDefault="007760F0" w:rsidP="007760F0">
      <w:pPr>
        <w:pStyle w:val="LISTINGBODY"/>
        <w:rPr>
          <w:lang w:val="ru-RU"/>
        </w:rPr>
      </w:pPr>
    </w:p>
    <w:p w:rsidR="007760F0" w:rsidRDefault="007760F0" w:rsidP="007760F0">
      <w:pPr>
        <w:pStyle w:val="LISTINGBODY"/>
      </w:pPr>
      <w:r w:rsidRPr="00BB112C">
        <w:rPr>
          <w:lang w:val="ru-RU"/>
        </w:rPr>
        <w:t xml:space="preserve">    </w:t>
      </w:r>
      <w:r>
        <w:t>def send_command(self, actuator: Actuator, command: str):</w:t>
      </w:r>
    </w:p>
    <w:p w:rsidR="007760F0" w:rsidRDefault="007760F0" w:rsidP="007760F0">
      <w:pPr>
        <w:pStyle w:val="LISTINGBODY"/>
      </w:pPr>
      <w:r>
        <w:t xml:space="preserve">        print(</w:t>
      </w:r>
    </w:p>
    <w:p w:rsidR="007760F0" w:rsidRDefault="007760F0" w:rsidP="007760F0">
      <w:pPr>
        <w:pStyle w:val="LISTINGBODY"/>
      </w:pPr>
      <w:r>
        <w:t xml:space="preserve">            f"[LOG] Контроллер отправляет команду '{command}' устройству {actuator.name} (ID: {actuator.id})"</w:t>
      </w:r>
    </w:p>
    <w:p w:rsidR="007760F0" w:rsidRDefault="007760F0" w:rsidP="007760F0">
      <w:pPr>
        <w:pStyle w:val="LISTINGBODY"/>
      </w:pPr>
      <w:r>
        <w:t xml:space="preserve">        )</w:t>
      </w:r>
    </w:p>
    <w:p w:rsidR="007760F0" w:rsidRDefault="007760F0" w:rsidP="007760F0">
      <w:pPr>
        <w:pStyle w:val="LISTINGBODY"/>
      </w:pPr>
      <w:r>
        <w:t xml:space="preserve">        actuator.apply_action(command)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 xml:space="preserve">    def check_alerts(self):</w:t>
      </w:r>
    </w:p>
    <w:p w:rsidR="007760F0" w:rsidRPr="00BB112C" w:rsidRDefault="007760F0" w:rsidP="007760F0">
      <w:pPr>
        <w:pStyle w:val="LISTINGBODY"/>
        <w:rPr>
          <w:lang w:val="ru-RU"/>
        </w:rPr>
      </w:pPr>
      <w:r>
        <w:t xml:space="preserve">        print</w:t>
      </w:r>
      <w:r w:rsidRPr="00BB112C">
        <w:rPr>
          <w:lang w:val="ru-RU"/>
        </w:rPr>
        <w:t>("[</w:t>
      </w:r>
      <w:r>
        <w:t>LOG</w:t>
      </w:r>
      <w:r w:rsidRPr="00BB112C">
        <w:rPr>
          <w:lang w:val="ru-RU"/>
        </w:rPr>
        <w:t>] Контроллер проверяет наличие тревог...")</w:t>
      </w:r>
    </w:p>
    <w:p w:rsidR="007760F0" w:rsidRDefault="007760F0" w:rsidP="007760F0">
      <w:pPr>
        <w:pStyle w:val="LISTINGBODY"/>
      </w:pPr>
      <w:r w:rsidRPr="00BB112C">
        <w:rPr>
          <w:lang w:val="ru-RU"/>
        </w:rPr>
        <w:t xml:space="preserve">        </w:t>
      </w:r>
      <w:r>
        <w:t>if self.alerts:</w:t>
      </w:r>
    </w:p>
    <w:p w:rsidR="007760F0" w:rsidRDefault="007760F0" w:rsidP="007760F0">
      <w:pPr>
        <w:pStyle w:val="LISTINGBODY"/>
      </w:pPr>
      <w:r>
        <w:t xml:space="preserve">            print(f"[LOG] Активные тревоги: {self.alerts}")</w:t>
      </w:r>
    </w:p>
    <w:p w:rsidR="007760F0" w:rsidRDefault="007760F0" w:rsidP="007760F0">
      <w:pPr>
        <w:pStyle w:val="LISTINGBODY"/>
      </w:pPr>
      <w:r>
        <w:t xml:space="preserve">        else:</w:t>
      </w:r>
    </w:p>
    <w:p w:rsidR="007760F0" w:rsidRDefault="007760F0" w:rsidP="007760F0">
      <w:pPr>
        <w:pStyle w:val="LISTINGBODY"/>
      </w:pPr>
      <w:r>
        <w:t xml:space="preserve">            print("[LOG] Тревог нет")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 xml:space="preserve">    def _apply_control(self, request: Request) -&gt; None:</w:t>
      </w:r>
    </w:p>
    <w:p w:rsidR="007760F0" w:rsidRDefault="007760F0" w:rsidP="007760F0">
      <w:pPr>
        <w:pStyle w:val="LISTINGBODY"/>
      </w:pPr>
      <w:r>
        <w:t xml:space="preserve">        mode = request.args.get("controller_mode", "").strip().lower()</w:t>
      </w:r>
    </w:p>
    <w:p w:rsidR="007760F0" w:rsidRDefault="007760F0" w:rsidP="007760F0">
      <w:pPr>
        <w:pStyle w:val="LISTINGBODY"/>
      </w:pPr>
      <w:r>
        <w:t xml:space="preserve">        if mode in ("auto", "manual"):</w:t>
      </w:r>
    </w:p>
    <w:p w:rsidR="007760F0" w:rsidRDefault="007760F0" w:rsidP="007760F0">
      <w:pPr>
        <w:pStyle w:val="LISTINGBODY"/>
      </w:pPr>
      <w:r>
        <w:t xml:space="preserve">            self.mode = mode</w:t>
      </w:r>
    </w:p>
    <w:p w:rsidR="007760F0" w:rsidRDefault="007760F0" w:rsidP="007760F0">
      <w:pPr>
        <w:pStyle w:val="LISTINGBODY"/>
      </w:pPr>
      <w:r>
        <w:t xml:space="preserve">            print(f"[LOG] Контроллер: режим установлен в {self.mode}")</w:t>
      </w:r>
    </w:p>
    <w:p w:rsidR="007760F0" w:rsidRDefault="007760F0" w:rsidP="007760F0">
      <w:pPr>
        <w:pStyle w:val="LISTINGBODY"/>
      </w:pPr>
      <w:r>
        <w:t xml:space="preserve">        clear = request.args.get("controller_clear_alerts", "").strip().lower()</w:t>
      </w:r>
    </w:p>
    <w:p w:rsidR="007760F0" w:rsidRDefault="007760F0" w:rsidP="007760F0">
      <w:pPr>
        <w:pStyle w:val="LISTINGBODY"/>
      </w:pPr>
      <w:r>
        <w:t xml:space="preserve">        if clear in ("1", "true", "yes", "on"):</w:t>
      </w:r>
    </w:p>
    <w:p w:rsidR="007760F0" w:rsidRDefault="007760F0" w:rsidP="007760F0">
      <w:pPr>
        <w:pStyle w:val="LISTINGBODY"/>
      </w:pPr>
      <w:r>
        <w:t xml:space="preserve">            self.alerts = []</w:t>
      </w:r>
    </w:p>
    <w:p w:rsidR="007760F0" w:rsidRDefault="007760F0" w:rsidP="007760F0">
      <w:pPr>
        <w:pStyle w:val="LISTINGBODY"/>
      </w:pPr>
      <w:r>
        <w:t xml:space="preserve">            print("[LOG] Контроллер: список тревог очищен")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 xml:space="preserve">    def connect(</w:t>
      </w:r>
    </w:p>
    <w:p w:rsidR="007760F0" w:rsidRDefault="007760F0" w:rsidP="007760F0">
      <w:pPr>
        <w:pStyle w:val="LISTINGBODY"/>
      </w:pPr>
      <w:r>
        <w:t xml:space="preserve">        self, request: Optional[Request] = None</w:t>
      </w:r>
    </w:p>
    <w:p w:rsidR="007760F0" w:rsidRDefault="007760F0" w:rsidP="007760F0">
      <w:pPr>
        <w:pStyle w:val="LISTINGBODY"/>
      </w:pPr>
      <w:r>
        <w:t xml:space="preserve">    ) -&gt; Dict[str, Union[str, int, List[str]]]:</w:t>
      </w:r>
    </w:p>
    <w:p w:rsidR="007760F0" w:rsidRDefault="007760F0" w:rsidP="007760F0">
      <w:pPr>
        <w:pStyle w:val="LISTINGBODY"/>
      </w:pPr>
      <w:r>
        <w:t xml:space="preserve">        if request is not None:</w:t>
      </w:r>
    </w:p>
    <w:p w:rsidR="007760F0" w:rsidRDefault="007760F0" w:rsidP="007760F0">
      <w:pPr>
        <w:pStyle w:val="LISTINGBODY"/>
      </w:pPr>
      <w:r>
        <w:t xml:space="preserve">            self._apply_control(request)</w:t>
      </w:r>
    </w:p>
    <w:p w:rsidR="007760F0" w:rsidRDefault="007760F0" w:rsidP="007760F0">
      <w:pPr>
        <w:pStyle w:val="LISTINGBODY"/>
      </w:pPr>
      <w:r>
        <w:t xml:space="preserve">        print(</w:t>
      </w:r>
    </w:p>
    <w:p w:rsidR="007760F0" w:rsidRPr="00EB0296" w:rsidRDefault="007760F0" w:rsidP="007760F0">
      <w:pPr>
        <w:pStyle w:val="LISTINGBODY"/>
        <w:rPr>
          <w:lang w:val="ru-RU"/>
        </w:rPr>
      </w:pPr>
      <w:r>
        <w:t xml:space="preserve">            f</w:t>
      </w:r>
      <w:r w:rsidRPr="00EB0296">
        <w:rPr>
          <w:lang w:val="ru-RU"/>
        </w:rPr>
        <w:t>"[</w:t>
      </w:r>
      <w:r>
        <w:t>LOG</w:t>
      </w:r>
      <w:r w:rsidRPr="00EB0296">
        <w:rPr>
          <w:lang w:val="ru-RU"/>
        </w:rPr>
        <w:t>] Подключение к контроллеру выполнено, режим: {</w:t>
      </w:r>
      <w:r>
        <w:t>self</w:t>
      </w:r>
      <w:r w:rsidRPr="00EB0296">
        <w:rPr>
          <w:lang w:val="ru-RU"/>
        </w:rPr>
        <w:t>.</w:t>
      </w:r>
      <w:r>
        <w:t>mode</w:t>
      </w:r>
      <w:r w:rsidRPr="00EB0296">
        <w:rPr>
          <w:lang w:val="ru-RU"/>
        </w:rPr>
        <w:t>}, количество тревог: {</w:t>
      </w:r>
      <w:r>
        <w:t>len</w:t>
      </w:r>
      <w:r w:rsidRPr="00EB0296">
        <w:rPr>
          <w:lang w:val="ru-RU"/>
        </w:rPr>
        <w:t>(</w:t>
      </w:r>
      <w:r>
        <w:t>self</w:t>
      </w:r>
      <w:r w:rsidRPr="00EB0296">
        <w:rPr>
          <w:lang w:val="ru-RU"/>
        </w:rPr>
        <w:t>.</w:t>
      </w:r>
      <w:r>
        <w:t>alerts</w:t>
      </w:r>
      <w:r w:rsidRPr="00EB0296">
        <w:rPr>
          <w:lang w:val="ru-RU"/>
        </w:rPr>
        <w:t>)}"</w:t>
      </w:r>
    </w:p>
    <w:p w:rsidR="007760F0" w:rsidRDefault="007760F0" w:rsidP="007760F0">
      <w:pPr>
        <w:pStyle w:val="LISTINGBODY"/>
      </w:pPr>
      <w:r w:rsidRPr="00EB0296">
        <w:rPr>
          <w:lang w:val="ru-RU"/>
        </w:rPr>
        <w:t xml:space="preserve">        </w:t>
      </w:r>
      <w:r>
        <w:t>)</w:t>
      </w:r>
    </w:p>
    <w:p w:rsidR="007760F0" w:rsidRDefault="007760F0" w:rsidP="007760F0">
      <w:pPr>
        <w:pStyle w:val="LISTINGBODY"/>
      </w:pPr>
      <w:r>
        <w:t xml:space="preserve">        return {</w:t>
      </w:r>
    </w:p>
    <w:p w:rsidR="007760F0" w:rsidRDefault="007760F0" w:rsidP="007760F0">
      <w:pPr>
        <w:pStyle w:val="LISTINGBODY"/>
      </w:pPr>
      <w:r>
        <w:lastRenderedPageBreak/>
        <w:t xml:space="preserve">            "mode": self.mode,</w:t>
      </w:r>
    </w:p>
    <w:p w:rsidR="007760F0" w:rsidRDefault="007760F0" w:rsidP="007760F0">
      <w:pPr>
        <w:pStyle w:val="LISTINGBODY"/>
      </w:pPr>
      <w:r>
        <w:t xml:space="preserve">            "alerts_count": len(self.alerts),</w:t>
      </w:r>
    </w:p>
    <w:p w:rsidR="007760F0" w:rsidRDefault="007760F0" w:rsidP="007760F0">
      <w:pPr>
        <w:pStyle w:val="LISTINGBODY"/>
      </w:pPr>
      <w:r>
        <w:t xml:space="preserve">            "alerts": list(self.alerts),</w:t>
      </w:r>
    </w:p>
    <w:p w:rsidR="007760F0" w:rsidRDefault="007760F0" w:rsidP="007760F0">
      <w:pPr>
        <w:pStyle w:val="LISTINGBODY"/>
      </w:pPr>
      <w:r>
        <w:t xml:space="preserve">        }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>class Database:</w:t>
      </w:r>
    </w:p>
    <w:p w:rsidR="007760F0" w:rsidRDefault="007760F0" w:rsidP="007760F0">
      <w:pPr>
        <w:pStyle w:val="LISTINGBODY"/>
      </w:pPr>
      <w:r>
        <w:t xml:space="preserve">    def __init__(self, connection_string: str, storage_path: str):</w:t>
      </w:r>
    </w:p>
    <w:p w:rsidR="007760F0" w:rsidRDefault="007760F0" w:rsidP="007760F0">
      <w:pPr>
        <w:pStyle w:val="LISTINGBODY"/>
      </w:pPr>
      <w:r>
        <w:t xml:space="preserve">        self.connection_string = connection_string</w:t>
      </w:r>
    </w:p>
    <w:p w:rsidR="007760F0" w:rsidRDefault="007760F0" w:rsidP="007760F0">
      <w:pPr>
        <w:pStyle w:val="LISTINGBODY"/>
      </w:pPr>
      <w:r>
        <w:t xml:space="preserve">        self.storage_path = storage_path</w:t>
      </w:r>
    </w:p>
    <w:p w:rsidR="007760F0" w:rsidRDefault="007760F0" w:rsidP="007760F0">
      <w:pPr>
        <w:pStyle w:val="LISTINGBODY"/>
      </w:pPr>
      <w:r>
        <w:t xml:space="preserve">        self.records_today: int = 0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 xml:space="preserve">    def save_reading(self, sensor_id: int, value: float, timestamp: datetime):</w:t>
      </w:r>
    </w:p>
    <w:p w:rsidR="007760F0" w:rsidRDefault="007760F0" w:rsidP="007760F0">
      <w:pPr>
        <w:pStyle w:val="LISTINGBODY"/>
      </w:pPr>
      <w:r>
        <w:t xml:space="preserve">        self.records_today += 1</w:t>
      </w:r>
    </w:p>
    <w:p w:rsidR="007760F0" w:rsidRDefault="007760F0" w:rsidP="007760F0">
      <w:pPr>
        <w:pStyle w:val="LISTINGBODY"/>
      </w:pPr>
      <w:r>
        <w:t xml:space="preserve">        print(</w:t>
      </w:r>
    </w:p>
    <w:p w:rsidR="007760F0" w:rsidRDefault="007760F0" w:rsidP="007760F0">
      <w:pPr>
        <w:pStyle w:val="LISTINGBODY"/>
      </w:pPr>
      <w:r>
        <w:t xml:space="preserve">            f"[LOG] БД: сохранено показание датчика {sensor_id} = {value} в {timestamp}"</w:t>
      </w:r>
    </w:p>
    <w:p w:rsidR="007760F0" w:rsidRDefault="007760F0" w:rsidP="007760F0">
      <w:pPr>
        <w:pStyle w:val="LISTINGBODY"/>
      </w:pPr>
      <w:r>
        <w:t xml:space="preserve">        )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 xml:space="preserve">    def save_event(self, device_id: int, action: str, timestamp: datetime):</w:t>
      </w:r>
    </w:p>
    <w:p w:rsidR="007760F0" w:rsidRDefault="007760F0" w:rsidP="007760F0">
      <w:pPr>
        <w:pStyle w:val="LISTINGBODY"/>
      </w:pPr>
      <w:r>
        <w:t xml:space="preserve">        self.records_today += 1</w:t>
      </w:r>
    </w:p>
    <w:p w:rsidR="007760F0" w:rsidRDefault="007760F0" w:rsidP="007760F0">
      <w:pPr>
        <w:pStyle w:val="LISTINGBODY"/>
      </w:pPr>
      <w:r>
        <w:t xml:space="preserve">        print(</w:t>
      </w:r>
    </w:p>
    <w:p w:rsidR="007760F0" w:rsidRDefault="007760F0" w:rsidP="007760F0">
      <w:pPr>
        <w:pStyle w:val="LISTINGBODY"/>
      </w:pPr>
      <w:r>
        <w:t xml:space="preserve">            f"[LOG] БД: сохранено событие устройства {device_id}: {action} в {timestamp}"</w:t>
      </w:r>
    </w:p>
    <w:p w:rsidR="007760F0" w:rsidRDefault="007760F0" w:rsidP="007760F0">
      <w:pPr>
        <w:pStyle w:val="LISTINGBODY"/>
      </w:pPr>
      <w:r>
        <w:t xml:space="preserve">        )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 xml:space="preserve">    def get_history(</w:t>
      </w:r>
    </w:p>
    <w:p w:rsidR="007760F0" w:rsidRDefault="007760F0" w:rsidP="007760F0">
      <w:pPr>
        <w:pStyle w:val="LISTINGBODY"/>
      </w:pPr>
      <w:r>
        <w:t xml:space="preserve">        self, start: datetime, end: datetime, device_id: Optional[int] = None</w:t>
      </w:r>
    </w:p>
    <w:p w:rsidR="007760F0" w:rsidRDefault="007760F0" w:rsidP="007760F0">
      <w:pPr>
        <w:pStyle w:val="LISTINGBODY"/>
      </w:pPr>
      <w:r>
        <w:t xml:space="preserve">    ):</w:t>
      </w:r>
    </w:p>
    <w:p w:rsidR="007760F0" w:rsidRDefault="007760F0" w:rsidP="007760F0">
      <w:pPr>
        <w:pStyle w:val="LISTINGBODY"/>
      </w:pPr>
      <w:r>
        <w:t xml:space="preserve">        print(</w:t>
      </w:r>
    </w:p>
    <w:p w:rsidR="007760F0" w:rsidRDefault="007760F0" w:rsidP="007760F0">
      <w:pPr>
        <w:pStyle w:val="LISTINGBODY"/>
      </w:pPr>
      <w:r>
        <w:t xml:space="preserve">            f"[LOG] БД: запрос истории с {start} по {end} для устройства {device_id if device_id else 'всех'}"</w:t>
      </w:r>
    </w:p>
    <w:p w:rsidR="007760F0" w:rsidRDefault="007760F0" w:rsidP="007760F0">
      <w:pPr>
        <w:pStyle w:val="LISTINGBODY"/>
      </w:pPr>
      <w:r>
        <w:t xml:space="preserve">        )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 xml:space="preserve">        return []</w:t>
      </w:r>
    </w:p>
    <w:p w:rsidR="007760F0" w:rsidRDefault="007760F0" w:rsidP="007760F0">
      <w:pPr>
        <w:pStyle w:val="LISTINGBODY"/>
      </w:pPr>
    </w:p>
    <w:p w:rsidR="007760F0" w:rsidRDefault="007760F0" w:rsidP="007760F0">
      <w:pPr>
        <w:pStyle w:val="LISTINGBODY"/>
      </w:pPr>
      <w:r>
        <w:t xml:space="preserve">    def _apply_control(self, request: Request) -&gt; None:</w:t>
      </w:r>
    </w:p>
    <w:p w:rsidR="007760F0" w:rsidRDefault="007760F0" w:rsidP="007760F0">
      <w:pPr>
        <w:pStyle w:val="LISTINGBODY"/>
      </w:pPr>
      <w:r>
        <w:t xml:space="preserve">        cmd = request.args.get("database_command", "").strip()</w:t>
      </w:r>
    </w:p>
    <w:p w:rsidR="007760F0" w:rsidRPr="00EB0296" w:rsidRDefault="007760F0" w:rsidP="007760F0">
      <w:pPr>
        <w:pStyle w:val="LISTINGBODY"/>
        <w:rPr>
          <w:lang w:val="ru-RU"/>
        </w:rPr>
      </w:pPr>
      <w:r>
        <w:t xml:space="preserve">        if</w:t>
      </w:r>
      <w:r w:rsidRPr="00EB0296">
        <w:rPr>
          <w:lang w:val="ru-RU"/>
        </w:rPr>
        <w:t xml:space="preserve"> </w:t>
      </w:r>
      <w:r>
        <w:t>cmd</w:t>
      </w:r>
      <w:r w:rsidRPr="00EB0296">
        <w:rPr>
          <w:lang w:val="ru-RU"/>
        </w:rPr>
        <w:t>:</w:t>
      </w:r>
    </w:p>
    <w:p w:rsidR="007760F0" w:rsidRPr="00EB0296" w:rsidRDefault="007760F0" w:rsidP="007760F0">
      <w:pPr>
        <w:pStyle w:val="LISTINGBODY"/>
        <w:rPr>
          <w:lang w:val="ru-RU"/>
        </w:rPr>
      </w:pPr>
      <w:r w:rsidRPr="00EB0296">
        <w:rPr>
          <w:lang w:val="ru-RU"/>
        </w:rPr>
        <w:t xml:space="preserve">            </w:t>
      </w:r>
      <w:r>
        <w:t>print</w:t>
      </w:r>
      <w:r w:rsidRPr="00EB0296">
        <w:rPr>
          <w:lang w:val="ru-RU"/>
        </w:rPr>
        <w:t>(</w:t>
      </w:r>
      <w:r>
        <w:t>f</w:t>
      </w:r>
      <w:r w:rsidRPr="00EB0296">
        <w:rPr>
          <w:lang w:val="ru-RU"/>
        </w:rPr>
        <w:t>"[</w:t>
      </w:r>
      <w:r>
        <w:t>LOG</w:t>
      </w:r>
      <w:r w:rsidRPr="00EB0296">
        <w:rPr>
          <w:lang w:val="ru-RU"/>
        </w:rPr>
        <w:t>] БД: принята управляющая команда {</w:t>
      </w:r>
      <w:r>
        <w:t>cmd</w:t>
      </w:r>
      <w:r w:rsidRPr="00EB0296">
        <w:rPr>
          <w:lang w:val="ru-RU"/>
        </w:rPr>
        <w:t>!</w:t>
      </w:r>
      <w:r>
        <w:t>r</w:t>
      </w:r>
      <w:r w:rsidRPr="00EB0296">
        <w:rPr>
          <w:lang w:val="ru-RU"/>
        </w:rPr>
        <w:t>}")</w:t>
      </w:r>
    </w:p>
    <w:p w:rsidR="007760F0" w:rsidRPr="00EB0296" w:rsidRDefault="007760F0" w:rsidP="007760F0">
      <w:pPr>
        <w:pStyle w:val="LISTINGBODY"/>
        <w:rPr>
          <w:lang w:val="ru-RU"/>
        </w:rPr>
      </w:pPr>
    </w:p>
    <w:p w:rsidR="007760F0" w:rsidRDefault="007760F0" w:rsidP="007760F0">
      <w:pPr>
        <w:pStyle w:val="LISTINGBODY"/>
      </w:pPr>
      <w:r w:rsidRPr="00EB0296">
        <w:rPr>
          <w:lang w:val="ru-RU"/>
        </w:rPr>
        <w:t xml:space="preserve">    </w:t>
      </w:r>
      <w:r>
        <w:t>def connect(self, request: Optional[Request] = None) -&gt; Dict[str, Union[str, int]]:</w:t>
      </w:r>
    </w:p>
    <w:p w:rsidR="007760F0" w:rsidRDefault="007760F0" w:rsidP="007760F0">
      <w:pPr>
        <w:pStyle w:val="LISTINGBODY"/>
      </w:pPr>
      <w:r>
        <w:t xml:space="preserve">        if request is not None:</w:t>
      </w:r>
    </w:p>
    <w:p w:rsidR="007760F0" w:rsidRDefault="007760F0" w:rsidP="007760F0">
      <w:pPr>
        <w:pStyle w:val="LISTINGBODY"/>
      </w:pPr>
      <w:r>
        <w:t xml:space="preserve">            self._apply_control(request)</w:t>
      </w:r>
    </w:p>
    <w:p w:rsidR="007760F0" w:rsidRDefault="007760F0" w:rsidP="007760F0">
      <w:pPr>
        <w:pStyle w:val="LISTINGBODY"/>
      </w:pPr>
      <w:r>
        <w:t xml:space="preserve">        data = {</w:t>
      </w:r>
    </w:p>
    <w:p w:rsidR="007760F0" w:rsidRDefault="007760F0" w:rsidP="007760F0">
      <w:pPr>
        <w:pStyle w:val="LISTINGBODY"/>
      </w:pPr>
      <w:r>
        <w:t xml:space="preserve">            "connection": "ok",</w:t>
      </w:r>
    </w:p>
    <w:p w:rsidR="007760F0" w:rsidRDefault="007760F0" w:rsidP="007760F0">
      <w:pPr>
        <w:pStyle w:val="LISTINGBODY"/>
      </w:pPr>
      <w:r>
        <w:t xml:space="preserve">            "storage_path": self.storage_path,</w:t>
      </w:r>
    </w:p>
    <w:p w:rsidR="007760F0" w:rsidRDefault="007760F0" w:rsidP="007760F0">
      <w:pPr>
        <w:pStyle w:val="LISTINGBODY"/>
      </w:pPr>
      <w:r>
        <w:t xml:space="preserve">            "records_today": self.records_today,</w:t>
      </w:r>
    </w:p>
    <w:p w:rsidR="007760F0" w:rsidRDefault="007760F0" w:rsidP="007760F0">
      <w:pPr>
        <w:pStyle w:val="LISTINGBODY"/>
      </w:pPr>
      <w:r>
        <w:t xml:space="preserve">        }</w:t>
      </w:r>
    </w:p>
    <w:p w:rsidR="007760F0" w:rsidRDefault="007760F0" w:rsidP="007760F0">
      <w:pPr>
        <w:pStyle w:val="LISTINGBODY"/>
      </w:pPr>
      <w:r>
        <w:t xml:space="preserve">        print(</w:t>
      </w:r>
    </w:p>
    <w:p w:rsidR="007760F0" w:rsidRDefault="007760F0" w:rsidP="007760F0">
      <w:pPr>
        <w:pStyle w:val="LISTINGBODY"/>
      </w:pPr>
      <w:r>
        <w:t xml:space="preserve">            f"[LOG] Подключение к БД выполнено, записей за сегодня: {data['records_today']}, путь: {data['storage_path']}"</w:t>
      </w:r>
    </w:p>
    <w:p w:rsidR="007760F0" w:rsidRDefault="007760F0" w:rsidP="007760F0">
      <w:pPr>
        <w:pStyle w:val="LISTINGBODY"/>
      </w:pPr>
      <w:r>
        <w:t xml:space="preserve">        )</w:t>
      </w:r>
    </w:p>
    <w:p w:rsidR="00441845" w:rsidRPr="00D65CAA" w:rsidRDefault="007760F0" w:rsidP="007760F0">
      <w:pPr>
        <w:pStyle w:val="LISTINGBODY"/>
      </w:pPr>
      <w:r>
        <w:t xml:space="preserve">        return data</w:t>
      </w:r>
    </w:p>
    <w:p w:rsidR="00441845" w:rsidRPr="00D65CAA" w:rsidRDefault="00441845" w:rsidP="00441845">
      <w:pPr>
        <w:pStyle w:val="LISTINGCAPTION"/>
        <w:rPr>
          <w:lang w:val="en-US"/>
        </w:rPr>
      </w:pPr>
      <w:r>
        <w:t>Листинг</w:t>
      </w:r>
      <w:r w:rsidRPr="00D65CAA">
        <w:rPr>
          <w:lang w:val="en-US"/>
        </w:rPr>
        <w:t xml:space="preserve"> </w:t>
      </w:r>
      <w:r>
        <w:fldChar w:fldCharType="begin"/>
      </w:r>
      <w:r w:rsidRPr="00D65CAA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D65CAA">
        <w:rPr>
          <w:lang w:val="en-US"/>
        </w:rPr>
        <w:instrText xml:space="preserve"> </w:instrText>
      </w:r>
      <w:r>
        <w:instrText>Листинг</w:instrText>
      </w:r>
      <w:r w:rsidRPr="00D65CAA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D65CAA">
        <w:rPr>
          <w:lang w:val="en-US"/>
        </w:rPr>
        <w:instrText xml:space="preserve"> </w:instrText>
      </w:r>
      <w:r>
        <w:fldChar w:fldCharType="separate"/>
      </w:r>
      <w:r w:rsidR="00CC6D3E">
        <w:rPr>
          <w:noProof/>
          <w:lang w:val="en-US"/>
        </w:rPr>
        <w:t>3</w:t>
      </w:r>
      <w:r>
        <w:fldChar w:fldCharType="end"/>
      </w:r>
      <w:r w:rsidRPr="00D65CAA">
        <w:rPr>
          <w:lang w:val="en-US"/>
        </w:rPr>
        <w:t xml:space="preserve"> — </w:t>
      </w:r>
      <w:r w:rsidRPr="009E2EC8">
        <w:rPr>
          <w:lang w:val="en-US"/>
        </w:rPr>
        <w:t>dashboard.html</w:t>
      </w:r>
    </w:p>
    <w:p w:rsidR="00E9255A" w:rsidRDefault="00E9255A" w:rsidP="00E9255A">
      <w:pPr>
        <w:pStyle w:val="LISTINGBODY"/>
      </w:pPr>
      <w:r>
        <w:t>&lt;!DOCTYPE html&gt;</w:t>
      </w:r>
    </w:p>
    <w:p w:rsidR="00E9255A" w:rsidRDefault="00E9255A" w:rsidP="00E9255A">
      <w:pPr>
        <w:pStyle w:val="LISTINGBODY"/>
      </w:pPr>
      <w:r>
        <w:t>&lt;html lang="ru"&gt;</w:t>
      </w:r>
    </w:p>
    <w:p w:rsidR="00E9255A" w:rsidRDefault="00E9255A" w:rsidP="00E9255A">
      <w:pPr>
        <w:pStyle w:val="LISTINGBODY"/>
      </w:pPr>
    </w:p>
    <w:p w:rsidR="00E9255A" w:rsidRDefault="00E9255A" w:rsidP="00E9255A">
      <w:pPr>
        <w:pStyle w:val="LISTINGBODY"/>
      </w:pPr>
      <w:r>
        <w:t>&lt;head&gt;</w:t>
      </w:r>
    </w:p>
    <w:p w:rsidR="00E9255A" w:rsidRDefault="00E9255A" w:rsidP="00E9255A">
      <w:pPr>
        <w:pStyle w:val="LISTINGBODY"/>
      </w:pPr>
      <w:r>
        <w:lastRenderedPageBreak/>
        <w:t xml:space="preserve">    &lt;meta charset="UTF-8"&gt;</w:t>
      </w:r>
    </w:p>
    <w:p w:rsidR="00E9255A" w:rsidRDefault="00E9255A" w:rsidP="00E9255A">
      <w:pPr>
        <w:pStyle w:val="LISTINGBODY"/>
      </w:pPr>
      <w:r>
        <w:t xml:space="preserve">    &lt;meta name="viewport" content="width=device-width, initial-scale=1.0"&gt;</w:t>
      </w:r>
    </w:p>
    <w:p w:rsidR="00E9255A" w:rsidRDefault="00E9255A" w:rsidP="00E9255A">
      <w:pPr>
        <w:pStyle w:val="LISTINGBODY"/>
      </w:pPr>
      <w:r>
        <w:t xml:space="preserve">    &lt;title&gt;Умная теплица&lt;/title&gt;</w:t>
      </w:r>
    </w:p>
    <w:p w:rsidR="00E9255A" w:rsidRDefault="00E9255A" w:rsidP="00E9255A">
      <w:pPr>
        <w:pStyle w:val="LISTINGBODY"/>
      </w:pPr>
      <w:r>
        <w:t xml:space="preserve">    &lt;link rel="stylesheet" href="{{ url_for('static', filename='css/main.css') }}"&gt;</w:t>
      </w:r>
    </w:p>
    <w:p w:rsidR="00E9255A" w:rsidRDefault="00E9255A" w:rsidP="00E9255A">
      <w:pPr>
        <w:pStyle w:val="LISTINGBODY"/>
      </w:pPr>
      <w:r>
        <w:t xml:space="preserve">    &lt;script src="https://code.jquery.com/jquery-3.7.1.min.js"&gt;&lt;/script&gt;</w:t>
      </w:r>
    </w:p>
    <w:p w:rsidR="00E9255A" w:rsidRDefault="00E9255A" w:rsidP="00E9255A">
      <w:pPr>
        <w:pStyle w:val="LISTINGBODY"/>
      </w:pPr>
      <w:r>
        <w:t xml:space="preserve">    &lt;script src="{{ url_for('static', filename='js/index.js') }}" defer&gt;&lt;/script&gt;</w:t>
      </w:r>
    </w:p>
    <w:p w:rsidR="00E9255A" w:rsidRDefault="00E9255A" w:rsidP="00E9255A">
      <w:pPr>
        <w:pStyle w:val="LISTINGBODY"/>
      </w:pPr>
      <w:r>
        <w:t>&lt;/head&gt;</w:t>
      </w:r>
    </w:p>
    <w:p w:rsidR="00E9255A" w:rsidRDefault="00E9255A" w:rsidP="00E9255A">
      <w:pPr>
        <w:pStyle w:val="LISTINGBODY"/>
      </w:pPr>
    </w:p>
    <w:p w:rsidR="00E9255A" w:rsidRDefault="00E9255A" w:rsidP="00E9255A">
      <w:pPr>
        <w:pStyle w:val="LISTINGBODY"/>
      </w:pPr>
      <w:r>
        <w:t>&lt;body&gt;</w:t>
      </w:r>
    </w:p>
    <w:p w:rsidR="00E9255A" w:rsidRDefault="00E9255A" w:rsidP="00E9255A">
      <w:pPr>
        <w:pStyle w:val="LISTINGBODY"/>
      </w:pPr>
      <w:r>
        <w:t xml:space="preserve">    &lt;main class="container"&gt;</w:t>
      </w:r>
    </w:p>
    <w:p w:rsidR="00E9255A" w:rsidRDefault="00E9255A" w:rsidP="00E9255A">
      <w:pPr>
        <w:pStyle w:val="LISTINGBODY"/>
      </w:pPr>
      <w:r>
        <w:t xml:space="preserve">        &lt;section class="card main"&gt;</w:t>
      </w:r>
    </w:p>
    <w:p w:rsidR="00E9255A" w:rsidRDefault="00E9255A" w:rsidP="00E9255A">
      <w:pPr>
        <w:pStyle w:val="LISTINGBODY"/>
      </w:pPr>
      <w:r>
        <w:t xml:space="preserve">            &lt;h2&gt;Агроном (оператор)&lt;/h2&gt;</w:t>
      </w:r>
    </w:p>
    <w:p w:rsidR="00E9255A" w:rsidRDefault="00E9255A" w:rsidP="00E9255A">
      <w:pPr>
        <w:pStyle w:val="LISTINGBODY"/>
      </w:pPr>
      <w:r>
        <w:t xml:space="preserve">            &lt;div class="grid"&gt;</w:t>
      </w:r>
    </w:p>
    <w:p w:rsidR="00E9255A" w:rsidRDefault="00E9255A" w:rsidP="00E9255A">
      <w:pPr>
        <w:pStyle w:val="LISTINGBODY"/>
      </w:pPr>
      <w:r>
        <w:t xml:space="preserve">                &lt;article class="card"&gt;</w:t>
      </w:r>
    </w:p>
    <w:p w:rsidR="00E9255A" w:rsidRDefault="00E9255A" w:rsidP="00E9255A">
      <w:pPr>
        <w:pStyle w:val="LISTINGBODY"/>
      </w:pPr>
      <w:r>
        <w:t xml:space="preserve">                    &lt;h2&gt;Датчик температуры&lt;/h2&gt;</w:t>
      </w:r>
    </w:p>
    <w:p w:rsidR="00E9255A" w:rsidRDefault="00E9255A" w:rsidP="00E9255A">
      <w:pPr>
        <w:pStyle w:val="LISTINGBODY"/>
      </w:pPr>
      <w:r>
        <w:t xml:space="preserve">                    &lt;input id="temperature_value" type="text" readonly&gt;</w:t>
      </w:r>
    </w:p>
    <w:p w:rsidR="00E9255A" w:rsidRDefault="00E9255A" w:rsidP="00E9255A">
      <w:pPr>
        <w:pStyle w:val="LISTINGBODY"/>
      </w:pPr>
      <w:r>
        <w:t xml:space="preserve">                &lt;/article&gt;</w:t>
      </w:r>
    </w:p>
    <w:p w:rsidR="00E9255A" w:rsidRDefault="00E9255A" w:rsidP="00E9255A">
      <w:pPr>
        <w:pStyle w:val="LISTINGBODY"/>
      </w:pPr>
      <w:r>
        <w:t xml:space="preserve">                &lt;article class="card"&gt;</w:t>
      </w:r>
    </w:p>
    <w:p w:rsidR="00E9255A" w:rsidRDefault="00E9255A" w:rsidP="00E9255A">
      <w:pPr>
        <w:pStyle w:val="LISTINGBODY"/>
      </w:pPr>
      <w:r>
        <w:t xml:space="preserve">                    &lt;h2&gt;Датчик влажности воздуха&lt;/h2&gt;</w:t>
      </w:r>
    </w:p>
    <w:p w:rsidR="00E9255A" w:rsidRDefault="00E9255A" w:rsidP="00E9255A">
      <w:pPr>
        <w:pStyle w:val="LISTINGBODY"/>
      </w:pPr>
      <w:r>
        <w:t xml:space="preserve">                    &lt;input id="humidity_value" type="text" readonly&gt;</w:t>
      </w:r>
    </w:p>
    <w:p w:rsidR="00E9255A" w:rsidRDefault="00E9255A" w:rsidP="00E9255A">
      <w:pPr>
        <w:pStyle w:val="LISTINGBODY"/>
      </w:pPr>
      <w:r>
        <w:t xml:space="preserve">                &lt;/article&gt;</w:t>
      </w:r>
    </w:p>
    <w:p w:rsidR="00E9255A" w:rsidRDefault="00E9255A" w:rsidP="00E9255A">
      <w:pPr>
        <w:pStyle w:val="LISTINGBODY"/>
      </w:pPr>
      <w:r>
        <w:t xml:space="preserve">                &lt;article class="card"&gt;</w:t>
      </w:r>
    </w:p>
    <w:p w:rsidR="00E9255A" w:rsidRDefault="00E9255A" w:rsidP="00E9255A">
      <w:pPr>
        <w:pStyle w:val="LISTINGBODY"/>
      </w:pPr>
      <w:r>
        <w:t xml:space="preserve">                    &lt;h2&gt;Датчик влажности почвы&lt;/h2&gt;</w:t>
      </w:r>
    </w:p>
    <w:p w:rsidR="00E9255A" w:rsidRDefault="00E9255A" w:rsidP="00E9255A">
      <w:pPr>
        <w:pStyle w:val="LISTINGBODY"/>
      </w:pPr>
      <w:r>
        <w:t xml:space="preserve">                    &lt;input id="soil_value" type="text" readonly&gt;</w:t>
      </w:r>
    </w:p>
    <w:p w:rsidR="00E9255A" w:rsidRDefault="00E9255A" w:rsidP="00E9255A">
      <w:pPr>
        <w:pStyle w:val="LISTINGBODY"/>
      </w:pPr>
      <w:r>
        <w:t xml:space="preserve">                &lt;/article&gt;</w:t>
      </w:r>
    </w:p>
    <w:p w:rsidR="00E9255A" w:rsidRDefault="00E9255A" w:rsidP="00E9255A">
      <w:pPr>
        <w:pStyle w:val="LISTINGBODY"/>
      </w:pPr>
      <w:r>
        <w:t xml:space="preserve">                &lt;article class="card"&gt;</w:t>
      </w:r>
    </w:p>
    <w:p w:rsidR="00E9255A" w:rsidRDefault="00E9255A" w:rsidP="00E9255A">
      <w:pPr>
        <w:pStyle w:val="LISTINGBODY"/>
      </w:pPr>
      <w:r>
        <w:t xml:space="preserve">                    &lt;h2&gt;Вентилятор&lt;/h2&gt;</w:t>
      </w:r>
    </w:p>
    <w:p w:rsidR="00E9255A" w:rsidRDefault="00E9255A" w:rsidP="00E9255A">
      <w:pPr>
        <w:pStyle w:val="LISTINGBODY"/>
      </w:pPr>
      <w:r>
        <w:t xml:space="preserve">                    &lt;input id="fan_power" type="text" readonly&gt;</w:t>
      </w:r>
    </w:p>
    <w:p w:rsidR="00E9255A" w:rsidRDefault="00E9255A" w:rsidP="00E9255A">
      <w:pPr>
        <w:pStyle w:val="LISTINGBODY"/>
      </w:pPr>
      <w:r>
        <w:t xml:space="preserve">                &lt;/article&gt;</w:t>
      </w:r>
    </w:p>
    <w:p w:rsidR="00E9255A" w:rsidRDefault="00E9255A" w:rsidP="00E9255A">
      <w:pPr>
        <w:pStyle w:val="LISTINGBODY"/>
      </w:pPr>
      <w:r>
        <w:t xml:space="preserve">                &lt;article class="card"&gt;</w:t>
      </w:r>
    </w:p>
    <w:p w:rsidR="00E9255A" w:rsidRDefault="00E9255A" w:rsidP="00E9255A">
      <w:pPr>
        <w:pStyle w:val="LISTINGBODY"/>
      </w:pPr>
      <w:r>
        <w:t xml:space="preserve">                    &lt;h2&gt;Насос&lt;/h2&gt;</w:t>
      </w:r>
    </w:p>
    <w:p w:rsidR="00E9255A" w:rsidRDefault="00E9255A" w:rsidP="00E9255A">
      <w:pPr>
        <w:pStyle w:val="LISTINGBODY"/>
      </w:pPr>
      <w:r>
        <w:t xml:space="preserve">                    &lt;input id="pump_power" type="text" readonly&gt;</w:t>
      </w:r>
    </w:p>
    <w:p w:rsidR="00E9255A" w:rsidRDefault="00E9255A" w:rsidP="00E9255A">
      <w:pPr>
        <w:pStyle w:val="LISTINGBODY"/>
      </w:pPr>
      <w:r>
        <w:t xml:space="preserve">                &lt;/article&gt;</w:t>
      </w:r>
    </w:p>
    <w:p w:rsidR="00E9255A" w:rsidRDefault="00E9255A" w:rsidP="00E9255A">
      <w:pPr>
        <w:pStyle w:val="LISTINGBODY"/>
      </w:pPr>
      <w:r>
        <w:t xml:space="preserve">                &lt;article class="card"&gt;</w:t>
      </w:r>
    </w:p>
    <w:p w:rsidR="00E9255A" w:rsidRDefault="00E9255A" w:rsidP="00E9255A">
      <w:pPr>
        <w:pStyle w:val="LISTINGBODY"/>
      </w:pPr>
      <w:r>
        <w:t xml:space="preserve">                    &lt;h2&gt;Контроллер&lt;/h2&gt;</w:t>
      </w:r>
    </w:p>
    <w:p w:rsidR="00E9255A" w:rsidRDefault="00E9255A" w:rsidP="00E9255A">
      <w:pPr>
        <w:pStyle w:val="LISTINGBODY"/>
      </w:pPr>
      <w:r>
        <w:t xml:space="preserve">                    &lt;input id="controller_mode" type="text" readonly&gt;</w:t>
      </w:r>
    </w:p>
    <w:p w:rsidR="00E9255A" w:rsidRDefault="00E9255A" w:rsidP="00E9255A">
      <w:pPr>
        <w:pStyle w:val="LISTINGBODY"/>
      </w:pPr>
      <w:r>
        <w:t xml:space="preserve">                    &lt;input id="controller_alerts" type="text" readonly&gt;</w:t>
      </w:r>
    </w:p>
    <w:p w:rsidR="00E9255A" w:rsidRDefault="00E9255A" w:rsidP="00E9255A">
      <w:pPr>
        <w:pStyle w:val="LISTINGBODY"/>
      </w:pPr>
      <w:r>
        <w:t xml:space="preserve">                &lt;/article&gt;</w:t>
      </w:r>
    </w:p>
    <w:p w:rsidR="00E9255A" w:rsidRDefault="00E9255A" w:rsidP="00E9255A">
      <w:pPr>
        <w:pStyle w:val="LISTINGBODY"/>
      </w:pPr>
      <w:r>
        <w:t xml:space="preserve">                &lt;article class="card"&gt;</w:t>
      </w:r>
    </w:p>
    <w:p w:rsidR="00E9255A" w:rsidRDefault="00E9255A" w:rsidP="00E9255A">
      <w:pPr>
        <w:pStyle w:val="LISTINGBODY"/>
      </w:pPr>
      <w:r>
        <w:t xml:space="preserve">                    &lt;h2&gt;База данных&lt;/h2&gt;</w:t>
      </w:r>
    </w:p>
    <w:p w:rsidR="00E9255A" w:rsidRDefault="00E9255A" w:rsidP="00E9255A">
      <w:pPr>
        <w:pStyle w:val="LISTINGBODY"/>
      </w:pPr>
      <w:r>
        <w:t xml:space="preserve">                    &lt;input id="db_connection" type="text" readonly&gt;</w:t>
      </w:r>
    </w:p>
    <w:p w:rsidR="00E9255A" w:rsidRDefault="00E9255A" w:rsidP="00E9255A">
      <w:pPr>
        <w:pStyle w:val="LISTINGBODY"/>
      </w:pPr>
      <w:r>
        <w:t xml:space="preserve">                    &lt;input id="db_records" type="text" readonly&gt;</w:t>
      </w:r>
    </w:p>
    <w:p w:rsidR="00E9255A" w:rsidRDefault="00E9255A" w:rsidP="00E9255A">
      <w:pPr>
        <w:pStyle w:val="LISTINGBODY"/>
      </w:pPr>
      <w:r>
        <w:t xml:space="preserve">                &lt;/article&gt;</w:t>
      </w:r>
    </w:p>
    <w:p w:rsidR="00E9255A" w:rsidRDefault="00E9255A" w:rsidP="00E9255A">
      <w:pPr>
        <w:pStyle w:val="LISTINGBODY"/>
      </w:pPr>
      <w:r>
        <w:t xml:space="preserve">            &lt;/div&gt;</w:t>
      </w:r>
    </w:p>
    <w:p w:rsidR="00E9255A" w:rsidRDefault="00E9255A" w:rsidP="00E9255A">
      <w:pPr>
        <w:pStyle w:val="LISTINGBODY"/>
      </w:pPr>
      <w:r>
        <w:t xml:space="preserve">        &lt;/section&gt;</w:t>
      </w:r>
    </w:p>
    <w:p w:rsidR="00E9255A" w:rsidRDefault="00E9255A" w:rsidP="00E9255A">
      <w:pPr>
        <w:pStyle w:val="LISTINGBODY"/>
      </w:pPr>
    </w:p>
    <w:p w:rsidR="00E9255A" w:rsidRDefault="00E9255A" w:rsidP="00E9255A">
      <w:pPr>
        <w:pStyle w:val="LISTINGBODY"/>
      </w:pPr>
      <w:r>
        <w:t xml:space="preserve">        &lt;section class="card main control-section"&gt;</w:t>
      </w:r>
    </w:p>
    <w:p w:rsidR="00E9255A" w:rsidRPr="00CC6D3E" w:rsidRDefault="00E9255A" w:rsidP="00E9255A">
      <w:pPr>
        <w:pStyle w:val="LISTINGBODY"/>
        <w:rPr>
          <w:lang w:val="ru-RU"/>
        </w:rPr>
      </w:pPr>
      <w:r>
        <w:t xml:space="preserve">            </w:t>
      </w:r>
      <w:r w:rsidRPr="00CC6D3E">
        <w:rPr>
          <w:lang w:val="ru-RU"/>
        </w:rPr>
        <w:t>&lt;</w:t>
      </w:r>
      <w:r>
        <w:t>h</w:t>
      </w:r>
      <w:r w:rsidRPr="00CC6D3E">
        <w:rPr>
          <w:lang w:val="ru-RU"/>
        </w:rPr>
        <w:t>2&gt;Управление оборудованием&lt;/</w:t>
      </w:r>
      <w:r>
        <w:t>h</w:t>
      </w:r>
      <w:r w:rsidRPr="00CC6D3E">
        <w:rPr>
          <w:lang w:val="ru-RU"/>
        </w:rPr>
        <w:t>2&gt;</w:t>
      </w:r>
    </w:p>
    <w:p w:rsidR="00E9255A" w:rsidRPr="00CC6D3E" w:rsidRDefault="00E9255A" w:rsidP="00E9255A">
      <w:pPr>
        <w:pStyle w:val="LISTINGBODY"/>
        <w:rPr>
          <w:lang w:val="ru-RU"/>
        </w:rPr>
      </w:pPr>
      <w:r w:rsidRPr="00CC6D3E">
        <w:rPr>
          <w:lang w:val="ru-RU"/>
        </w:rPr>
        <w:t xml:space="preserve">            &lt;</w:t>
      </w:r>
      <w:r>
        <w:t>div</w:t>
      </w:r>
      <w:r w:rsidRPr="00CC6D3E">
        <w:rPr>
          <w:lang w:val="ru-RU"/>
        </w:rPr>
        <w:t xml:space="preserve"> </w:t>
      </w:r>
      <w:r>
        <w:t>class</w:t>
      </w:r>
      <w:r w:rsidRPr="00CC6D3E">
        <w:rPr>
          <w:lang w:val="ru-RU"/>
        </w:rPr>
        <w:t>="</w:t>
      </w:r>
      <w:r>
        <w:t>grid</w:t>
      </w:r>
      <w:r w:rsidRPr="00CC6D3E">
        <w:rPr>
          <w:lang w:val="ru-RU"/>
        </w:rPr>
        <w:t>"&gt;</w:t>
      </w:r>
    </w:p>
    <w:p w:rsidR="00E9255A" w:rsidRDefault="00E9255A" w:rsidP="00E9255A">
      <w:pPr>
        <w:pStyle w:val="LISTINGBODY"/>
      </w:pPr>
      <w:r w:rsidRPr="00CC6D3E">
        <w:rPr>
          <w:lang w:val="ru-RU"/>
        </w:rPr>
        <w:t xml:space="preserve">                </w:t>
      </w:r>
      <w:r>
        <w:t>&lt;article class="card"&gt;</w:t>
      </w:r>
    </w:p>
    <w:p w:rsidR="00E9255A" w:rsidRDefault="00E9255A" w:rsidP="00E9255A">
      <w:pPr>
        <w:pStyle w:val="LISTINGBODY"/>
      </w:pPr>
      <w:r>
        <w:t xml:space="preserve">                    &lt;h2&gt;Датчик температуры&lt;/h2&gt;</w:t>
      </w:r>
    </w:p>
    <w:p w:rsidR="00E9255A" w:rsidRDefault="00E9255A" w:rsidP="00E9255A">
      <w:pPr>
        <w:pStyle w:val="LISTINGBODY"/>
      </w:pPr>
      <w:r>
        <w:t xml:space="preserve">                    &lt;label class="field-label"&gt;Питание&lt;/label&gt;</w:t>
      </w:r>
    </w:p>
    <w:p w:rsidR="00E9255A" w:rsidRDefault="00E9255A" w:rsidP="00E9255A">
      <w:pPr>
        <w:pStyle w:val="LISTINGBODY"/>
      </w:pPr>
      <w:r>
        <w:t xml:space="preserve">                    &lt;select id="temperature_power" class="control-input"&gt;</w:t>
      </w:r>
    </w:p>
    <w:p w:rsidR="00E9255A" w:rsidRDefault="00E9255A" w:rsidP="00E9255A">
      <w:pPr>
        <w:pStyle w:val="LISTINGBODY"/>
      </w:pPr>
      <w:r>
        <w:t xml:space="preserve">                        &lt;option value=""&gt;—&lt;/option&gt;</w:t>
      </w:r>
    </w:p>
    <w:p w:rsidR="00E9255A" w:rsidRDefault="00E9255A" w:rsidP="00E9255A">
      <w:pPr>
        <w:pStyle w:val="LISTINGBODY"/>
      </w:pPr>
      <w:r>
        <w:t xml:space="preserve">                        &lt;option value="on"&gt;Вкл&lt;/option&gt;</w:t>
      </w:r>
    </w:p>
    <w:p w:rsidR="00E9255A" w:rsidRDefault="00E9255A" w:rsidP="00E9255A">
      <w:pPr>
        <w:pStyle w:val="LISTINGBODY"/>
      </w:pPr>
      <w:r>
        <w:t xml:space="preserve">                        &lt;option value="off"&gt;Выкл&lt;/option&gt;</w:t>
      </w:r>
    </w:p>
    <w:p w:rsidR="00E9255A" w:rsidRDefault="00E9255A" w:rsidP="00E9255A">
      <w:pPr>
        <w:pStyle w:val="LISTINGBODY"/>
      </w:pPr>
      <w:r>
        <w:t xml:space="preserve">                    &lt;/select&gt;</w:t>
      </w:r>
    </w:p>
    <w:p w:rsidR="00E9255A" w:rsidRDefault="00E9255A" w:rsidP="00E9255A">
      <w:pPr>
        <w:pStyle w:val="LISTINGBODY"/>
      </w:pPr>
      <w:r>
        <w:t xml:space="preserve">                    &lt;label class="field-label"&gt;Калибровка, °C&lt;/label&gt;</w:t>
      </w:r>
    </w:p>
    <w:p w:rsidR="00E9255A" w:rsidRDefault="00E9255A" w:rsidP="00E9255A">
      <w:pPr>
        <w:pStyle w:val="LISTINGBODY"/>
      </w:pPr>
      <w:r>
        <w:t xml:space="preserve">                    &lt;input id="temperature_calibrate" class="control-input" type="text" placeholder="например 23.5"&gt;</w:t>
      </w:r>
    </w:p>
    <w:p w:rsidR="00E9255A" w:rsidRDefault="00E9255A" w:rsidP="00E9255A">
      <w:pPr>
        <w:pStyle w:val="LISTINGBODY"/>
      </w:pPr>
      <w:r>
        <w:t xml:space="preserve">                &lt;/article&gt;</w:t>
      </w:r>
    </w:p>
    <w:p w:rsidR="00E9255A" w:rsidRDefault="00E9255A" w:rsidP="00E9255A">
      <w:pPr>
        <w:pStyle w:val="LISTINGBODY"/>
      </w:pPr>
      <w:r>
        <w:t xml:space="preserve">                &lt;article class="card"&gt;</w:t>
      </w:r>
    </w:p>
    <w:p w:rsidR="00E9255A" w:rsidRPr="00E17BF7" w:rsidRDefault="00E9255A" w:rsidP="00E9255A">
      <w:pPr>
        <w:pStyle w:val="LISTINGBODY"/>
        <w:rPr>
          <w:lang w:val="ru-RU"/>
        </w:rPr>
      </w:pPr>
      <w:r>
        <w:lastRenderedPageBreak/>
        <w:t xml:space="preserve">                    </w:t>
      </w:r>
      <w:r w:rsidRPr="00E17BF7">
        <w:rPr>
          <w:lang w:val="ru-RU"/>
        </w:rPr>
        <w:t>&lt;</w:t>
      </w:r>
      <w:r>
        <w:t>h</w:t>
      </w:r>
      <w:r w:rsidRPr="00E17BF7">
        <w:rPr>
          <w:lang w:val="ru-RU"/>
        </w:rPr>
        <w:t>2&gt;Датчик влажности воздуха&lt;/</w:t>
      </w:r>
      <w:r>
        <w:t>h</w:t>
      </w:r>
      <w:r w:rsidRPr="00E17BF7">
        <w:rPr>
          <w:lang w:val="ru-RU"/>
        </w:rPr>
        <w:t>2&gt;</w:t>
      </w:r>
    </w:p>
    <w:p w:rsidR="00E9255A" w:rsidRDefault="00E9255A" w:rsidP="00E9255A">
      <w:pPr>
        <w:pStyle w:val="LISTINGBODY"/>
      </w:pPr>
      <w:r w:rsidRPr="00E17BF7">
        <w:rPr>
          <w:lang w:val="ru-RU"/>
        </w:rPr>
        <w:t xml:space="preserve">                    </w:t>
      </w:r>
      <w:r>
        <w:t>&lt;label class="field-label"&gt;Питание&lt;/label&gt;</w:t>
      </w:r>
    </w:p>
    <w:p w:rsidR="00E9255A" w:rsidRDefault="00E9255A" w:rsidP="00E9255A">
      <w:pPr>
        <w:pStyle w:val="LISTINGBODY"/>
      </w:pPr>
      <w:r>
        <w:t xml:space="preserve">                    &lt;select id="humidity_power" class="control-input"&gt;</w:t>
      </w:r>
    </w:p>
    <w:p w:rsidR="00E9255A" w:rsidRDefault="00E9255A" w:rsidP="00E9255A">
      <w:pPr>
        <w:pStyle w:val="LISTINGBODY"/>
      </w:pPr>
      <w:r>
        <w:t xml:space="preserve">                        &lt;option value=""&gt;—&lt;/option&gt;</w:t>
      </w:r>
    </w:p>
    <w:p w:rsidR="00E9255A" w:rsidRDefault="00E9255A" w:rsidP="00E9255A">
      <w:pPr>
        <w:pStyle w:val="LISTINGBODY"/>
      </w:pPr>
      <w:r>
        <w:t xml:space="preserve">                        &lt;option value="on"&gt;Вкл&lt;/option&gt;</w:t>
      </w:r>
    </w:p>
    <w:p w:rsidR="00E9255A" w:rsidRDefault="00E9255A" w:rsidP="00E9255A">
      <w:pPr>
        <w:pStyle w:val="LISTINGBODY"/>
      </w:pPr>
      <w:r>
        <w:t xml:space="preserve">                        &lt;option value="off"&gt;Выкл&lt;/option&gt;</w:t>
      </w:r>
    </w:p>
    <w:p w:rsidR="00E9255A" w:rsidRDefault="00E9255A" w:rsidP="00E9255A">
      <w:pPr>
        <w:pStyle w:val="LISTINGBODY"/>
      </w:pPr>
      <w:r>
        <w:t xml:space="preserve">                    &lt;/select&gt;</w:t>
      </w:r>
    </w:p>
    <w:p w:rsidR="00E9255A" w:rsidRDefault="00E9255A" w:rsidP="00E9255A">
      <w:pPr>
        <w:pStyle w:val="LISTINGBODY"/>
      </w:pPr>
      <w:r>
        <w:t xml:space="preserve">                    &lt;label class="field-label"&gt;Калибровка, %&lt;/label&gt;</w:t>
      </w:r>
    </w:p>
    <w:p w:rsidR="00E9255A" w:rsidRDefault="00E9255A" w:rsidP="00E9255A">
      <w:pPr>
        <w:pStyle w:val="LISTINGBODY"/>
      </w:pPr>
      <w:r>
        <w:t xml:space="preserve">                    &lt;input id="humidity_calibrate" class="control-input" type="text" placeholder="например 55"&gt;</w:t>
      </w:r>
    </w:p>
    <w:p w:rsidR="00E9255A" w:rsidRDefault="00E9255A" w:rsidP="00E9255A">
      <w:pPr>
        <w:pStyle w:val="LISTINGBODY"/>
      </w:pPr>
      <w:r>
        <w:t xml:space="preserve">                &lt;/article&gt;</w:t>
      </w:r>
    </w:p>
    <w:p w:rsidR="00E9255A" w:rsidRDefault="00E9255A" w:rsidP="00E9255A">
      <w:pPr>
        <w:pStyle w:val="LISTINGBODY"/>
      </w:pPr>
      <w:r>
        <w:t xml:space="preserve">                &lt;article class="card"&gt;</w:t>
      </w:r>
    </w:p>
    <w:p w:rsidR="00E9255A" w:rsidRDefault="00E9255A" w:rsidP="00E9255A">
      <w:pPr>
        <w:pStyle w:val="LISTINGBODY"/>
      </w:pPr>
      <w:r>
        <w:t xml:space="preserve">                    &lt;h2&gt;Датчик влажности почвы&lt;/h2&gt;</w:t>
      </w:r>
    </w:p>
    <w:p w:rsidR="00E9255A" w:rsidRDefault="00E9255A" w:rsidP="00E9255A">
      <w:pPr>
        <w:pStyle w:val="LISTINGBODY"/>
      </w:pPr>
      <w:r>
        <w:t xml:space="preserve">                    &lt;label class="field-label"&gt;Питание&lt;/label&gt;</w:t>
      </w:r>
    </w:p>
    <w:p w:rsidR="00E9255A" w:rsidRDefault="00E9255A" w:rsidP="00E9255A">
      <w:pPr>
        <w:pStyle w:val="LISTINGBODY"/>
      </w:pPr>
      <w:r>
        <w:t xml:space="preserve">                    &lt;select id="soil_power" class="control-input"&gt;</w:t>
      </w:r>
    </w:p>
    <w:p w:rsidR="00E9255A" w:rsidRDefault="00E9255A" w:rsidP="00E9255A">
      <w:pPr>
        <w:pStyle w:val="LISTINGBODY"/>
      </w:pPr>
      <w:r>
        <w:t xml:space="preserve">                        &lt;option value=""&gt;—&lt;/option&gt;</w:t>
      </w:r>
    </w:p>
    <w:p w:rsidR="00E9255A" w:rsidRDefault="00E9255A" w:rsidP="00E9255A">
      <w:pPr>
        <w:pStyle w:val="LISTINGBODY"/>
      </w:pPr>
      <w:r>
        <w:t xml:space="preserve">                        &lt;option value="on"&gt;Вкл&lt;/option&gt;</w:t>
      </w:r>
    </w:p>
    <w:p w:rsidR="00E9255A" w:rsidRDefault="00E9255A" w:rsidP="00E9255A">
      <w:pPr>
        <w:pStyle w:val="LISTINGBODY"/>
      </w:pPr>
      <w:r>
        <w:t xml:space="preserve">                        &lt;option value="off"&gt;Выкл&lt;/option&gt;</w:t>
      </w:r>
    </w:p>
    <w:p w:rsidR="00E9255A" w:rsidRDefault="00E9255A" w:rsidP="00E9255A">
      <w:pPr>
        <w:pStyle w:val="LISTINGBODY"/>
      </w:pPr>
      <w:r>
        <w:t xml:space="preserve">                    &lt;/select&gt;</w:t>
      </w:r>
    </w:p>
    <w:p w:rsidR="00E9255A" w:rsidRDefault="00E9255A" w:rsidP="00E9255A">
      <w:pPr>
        <w:pStyle w:val="LISTINGBODY"/>
      </w:pPr>
      <w:r>
        <w:t xml:space="preserve">                    &lt;label class="field-label"&gt;Калибровка, %&lt;/label&gt;</w:t>
      </w:r>
    </w:p>
    <w:p w:rsidR="00E9255A" w:rsidRDefault="00E9255A" w:rsidP="00E9255A">
      <w:pPr>
        <w:pStyle w:val="LISTINGBODY"/>
      </w:pPr>
      <w:r>
        <w:t xml:space="preserve">                    &lt;input id="soil_calibrate" class="control-input" type="text" placeholder="например 40"&gt;</w:t>
      </w:r>
    </w:p>
    <w:p w:rsidR="00E9255A" w:rsidRDefault="00E9255A" w:rsidP="00E9255A">
      <w:pPr>
        <w:pStyle w:val="LISTINGBODY"/>
      </w:pPr>
      <w:r>
        <w:t xml:space="preserve">                &lt;/article&gt;</w:t>
      </w:r>
    </w:p>
    <w:p w:rsidR="00E9255A" w:rsidRDefault="00E9255A" w:rsidP="00E9255A">
      <w:pPr>
        <w:pStyle w:val="LISTINGBODY"/>
      </w:pPr>
      <w:r>
        <w:t xml:space="preserve">                &lt;article class="card"&gt;</w:t>
      </w:r>
    </w:p>
    <w:p w:rsidR="00E9255A" w:rsidRDefault="00E9255A" w:rsidP="00E9255A">
      <w:pPr>
        <w:pStyle w:val="LISTINGBODY"/>
      </w:pPr>
      <w:r>
        <w:t xml:space="preserve">                    &lt;h2&gt;Вентилятор&lt;/h2&gt;</w:t>
      </w:r>
    </w:p>
    <w:p w:rsidR="00E9255A" w:rsidRDefault="00E9255A" w:rsidP="00E9255A">
      <w:pPr>
        <w:pStyle w:val="LISTINGBODY"/>
      </w:pPr>
      <w:r>
        <w:t xml:space="preserve">                    &lt;label class="field-label"&gt;Мощность, Вт&lt;/label&gt;</w:t>
      </w:r>
    </w:p>
    <w:p w:rsidR="00E9255A" w:rsidRDefault="00E9255A" w:rsidP="00E9255A">
      <w:pPr>
        <w:pStyle w:val="LISTINGBODY"/>
      </w:pPr>
      <w:r>
        <w:t xml:space="preserve">                    &lt;input id="fan_power_cmd" class="control-input" type="text" placeholder="например 90"&gt;</w:t>
      </w:r>
    </w:p>
    <w:p w:rsidR="00E9255A" w:rsidRDefault="00E9255A" w:rsidP="00E9255A">
      <w:pPr>
        <w:pStyle w:val="LISTINGBODY"/>
      </w:pPr>
      <w:r>
        <w:t xml:space="preserve">                    &lt;label class="field-label"&gt;Питание&lt;/label&gt;</w:t>
      </w:r>
    </w:p>
    <w:p w:rsidR="00E9255A" w:rsidRDefault="00E9255A" w:rsidP="00E9255A">
      <w:pPr>
        <w:pStyle w:val="LISTINGBODY"/>
      </w:pPr>
      <w:r>
        <w:t xml:space="preserve">                    &lt;select id="fan_power_state" class="control-input"&gt;</w:t>
      </w:r>
    </w:p>
    <w:p w:rsidR="00E9255A" w:rsidRDefault="00E9255A" w:rsidP="00E9255A">
      <w:pPr>
        <w:pStyle w:val="LISTINGBODY"/>
      </w:pPr>
      <w:r>
        <w:t xml:space="preserve">                        &lt;option value=""&gt;—&lt;/option&gt;</w:t>
      </w:r>
    </w:p>
    <w:p w:rsidR="00E9255A" w:rsidRDefault="00E9255A" w:rsidP="00E9255A">
      <w:pPr>
        <w:pStyle w:val="LISTINGBODY"/>
      </w:pPr>
      <w:r>
        <w:t xml:space="preserve">                        &lt;option value="on"&gt;Вкл&lt;/option&gt;</w:t>
      </w:r>
    </w:p>
    <w:p w:rsidR="00E9255A" w:rsidRDefault="00E9255A" w:rsidP="00E9255A">
      <w:pPr>
        <w:pStyle w:val="LISTINGBODY"/>
      </w:pPr>
      <w:r>
        <w:t xml:space="preserve">                        &lt;option value="off"&gt;Выкл&lt;/option&gt;</w:t>
      </w:r>
    </w:p>
    <w:p w:rsidR="00E9255A" w:rsidRDefault="00E9255A" w:rsidP="00E9255A">
      <w:pPr>
        <w:pStyle w:val="LISTINGBODY"/>
      </w:pPr>
      <w:r>
        <w:t xml:space="preserve">                    &lt;/select&gt;</w:t>
      </w:r>
    </w:p>
    <w:p w:rsidR="00E9255A" w:rsidRDefault="00E9255A" w:rsidP="00E9255A">
      <w:pPr>
        <w:pStyle w:val="LISTINGBODY"/>
      </w:pPr>
      <w:r>
        <w:t xml:space="preserve">                    &lt;label class="field-label"&gt;Действие (лог)&lt;/label&gt;</w:t>
      </w:r>
    </w:p>
    <w:p w:rsidR="00E9255A" w:rsidRDefault="00E9255A" w:rsidP="00E9255A">
      <w:pPr>
        <w:pStyle w:val="LISTINGBODY"/>
      </w:pPr>
      <w:r>
        <w:t xml:space="preserve">                    &lt;input id="fan_action" class="control-input" type="text" placeholder="например ускорить"&gt;</w:t>
      </w:r>
    </w:p>
    <w:p w:rsidR="00E9255A" w:rsidRDefault="00E9255A" w:rsidP="00E9255A">
      <w:pPr>
        <w:pStyle w:val="LISTINGBODY"/>
      </w:pPr>
      <w:r>
        <w:t xml:space="preserve">                &lt;/article&gt;</w:t>
      </w:r>
    </w:p>
    <w:p w:rsidR="00E9255A" w:rsidRDefault="00E9255A" w:rsidP="00E9255A">
      <w:pPr>
        <w:pStyle w:val="LISTINGBODY"/>
      </w:pPr>
      <w:r>
        <w:t xml:space="preserve">                &lt;article class="card"&gt;</w:t>
      </w:r>
    </w:p>
    <w:p w:rsidR="00E9255A" w:rsidRDefault="00E9255A" w:rsidP="00E9255A">
      <w:pPr>
        <w:pStyle w:val="LISTINGBODY"/>
      </w:pPr>
      <w:r>
        <w:t xml:space="preserve">                    &lt;h2&gt;Насос&lt;/h2&gt;</w:t>
      </w:r>
    </w:p>
    <w:p w:rsidR="00E9255A" w:rsidRDefault="00E9255A" w:rsidP="00E9255A">
      <w:pPr>
        <w:pStyle w:val="LISTINGBODY"/>
      </w:pPr>
      <w:r>
        <w:t xml:space="preserve">                    &lt;label class="field-label"&gt;Мощность, Вт&lt;/label&gt;</w:t>
      </w:r>
    </w:p>
    <w:p w:rsidR="00E9255A" w:rsidRDefault="00E9255A" w:rsidP="00E9255A">
      <w:pPr>
        <w:pStyle w:val="LISTINGBODY"/>
      </w:pPr>
      <w:r>
        <w:t xml:space="preserve">                    &lt;input id="pump_power_cmd" class="control-input" type="text" placeholder="например 60"&gt;</w:t>
      </w:r>
    </w:p>
    <w:p w:rsidR="00E9255A" w:rsidRDefault="00E9255A" w:rsidP="00E9255A">
      <w:pPr>
        <w:pStyle w:val="LISTINGBODY"/>
      </w:pPr>
      <w:r>
        <w:t xml:space="preserve">                    &lt;label class="field-label"&gt;Питание&lt;/label&gt;</w:t>
      </w:r>
    </w:p>
    <w:p w:rsidR="00E9255A" w:rsidRDefault="00E9255A" w:rsidP="00E9255A">
      <w:pPr>
        <w:pStyle w:val="LISTINGBODY"/>
      </w:pPr>
      <w:r>
        <w:t xml:space="preserve">                    &lt;select id="pump_power_state" class="control-input"&gt;</w:t>
      </w:r>
    </w:p>
    <w:p w:rsidR="00E9255A" w:rsidRDefault="00E9255A" w:rsidP="00E9255A">
      <w:pPr>
        <w:pStyle w:val="LISTINGBODY"/>
      </w:pPr>
      <w:r>
        <w:t xml:space="preserve">                        &lt;option value=""&gt;—&lt;/option&gt;</w:t>
      </w:r>
    </w:p>
    <w:p w:rsidR="00E9255A" w:rsidRDefault="00E9255A" w:rsidP="00E9255A">
      <w:pPr>
        <w:pStyle w:val="LISTINGBODY"/>
      </w:pPr>
      <w:r>
        <w:t xml:space="preserve">                        &lt;option value="on"&gt;Вкл&lt;/option&gt;</w:t>
      </w:r>
    </w:p>
    <w:p w:rsidR="00E9255A" w:rsidRDefault="00E9255A" w:rsidP="00E9255A">
      <w:pPr>
        <w:pStyle w:val="LISTINGBODY"/>
      </w:pPr>
      <w:r>
        <w:t xml:space="preserve">                        &lt;option value="off"&gt;Выкл&lt;/option&gt;</w:t>
      </w:r>
    </w:p>
    <w:p w:rsidR="00E9255A" w:rsidRDefault="00E9255A" w:rsidP="00E9255A">
      <w:pPr>
        <w:pStyle w:val="LISTINGBODY"/>
      </w:pPr>
      <w:r>
        <w:t xml:space="preserve">                    &lt;/select&gt;</w:t>
      </w:r>
    </w:p>
    <w:p w:rsidR="00E9255A" w:rsidRDefault="00E9255A" w:rsidP="00E9255A">
      <w:pPr>
        <w:pStyle w:val="LISTINGBODY"/>
      </w:pPr>
      <w:r>
        <w:t xml:space="preserve">                    &lt;label class="field-label"&gt;Действие (лог)&lt;/label&gt;</w:t>
      </w:r>
    </w:p>
    <w:p w:rsidR="00E9255A" w:rsidRDefault="00E9255A" w:rsidP="00E9255A">
      <w:pPr>
        <w:pStyle w:val="LISTINGBODY"/>
      </w:pPr>
      <w:r>
        <w:t xml:space="preserve">                    &lt;input id="pump_action" class="control-input" type="text" placeholder="например полив"&gt;</w:t>
      </w:r>
    </w:p>
    <w:p w:rsidR="00E9255A" w:rsidRDefault="00E9255A" w:rsidP="00E9255A">
      <w:pPr>
        <w:pStyle w:val="LISTINGBODY"/>
      </w:pPr>
      <w:r>
        <w:t xml:space="preserve">                &lt;/article&gt;</w:t>
      </w:r>
    </w:p>
    <w:p w:rsidR="00E9255A" w:rsidRDefault="00E9255A" w:rsidP="00E9255A">
      <w:pPr>
        <w:pStyle w:val="LISTINGBODY"/>
      </w:pPr>
      <w:r>
        <w:t xml:space="preserve">                &lt;article class="card"&gt;</w:t>
      </w:r>
    </w:p>
    <w:p w:rsidR="00E9255A" w:rsidRDefault="00E9255A" w:rsidP="00E9255A">
      <w:pPr>
        <w:pStyle w:val="LISTINGBODY"/>
      </w:pPr>
      <w:r>
        <w:t xml:space="preserve">                    &lt;h2&gt;Контроллер&lt;/h2&gt;</w:t>
      </w:r>
    </w:p>
    <w:p w:rsidR="00E9255A" w:rsidRDefault="00E9255A" w:rsidP="00E9255A">
      <w:pPr>
        <w:pStyle w:val="LISTINGBODY"/>
      </w:pPr>
      <w:r>
        <w:t xml:space="preserve">                    &lt;label class="field-label"&gt;Режим&lt;/label&gt;</w:t>
      </w:r>
    </w:p>
    <w:p w:rsidR="00E9255A" w:rsidRDefault="00E9255A" w:rsidP="00E9255A">
      <w:pPr>
        <w:pStyle w:val="LISTINGBODY"/>
      </w:pPr>
      <w:r>
        <w:t xml:space="preserve">                    &lt;select id="controller_mode_cmd" class="control-input"&gt;</w:t>
      </w:r>
    </w:p>
    <w:p w:rsidR="00E9255A" w:rsidRDefault="00E9255A" w:rsidP="00E9255A">
      <w:pPr>
        <w:pStyle w:val="LISTINGBODY"/>
      </w:pPr>
      <w:r>
        <w:t xml:space="preserve">                        &lt;option value=""&gt;—&lt;/option&gt;</w:t>
      </w:r>
    </w:p>
    <w:p w:rsidR="00E9255A" w:rsidRDefault="00E9255A" w:rsidP="00E9255A">
      <w:pPr>
        <w:pStyle w:val="LISTINGBODY"/>
      </w:pPr>
      <w:r>
        <w:t xml:space="preserve">                        &lt;option value="auto"&gt;Авто&lt;/option&gt;</w:t>
      </w:r>
    </w:p>
    <w:p w:rsidR="00E9255A" w:rsidRDefault="00E9255A" w:rsidP="00E9255A">
      <w:pPr>
        <w:pStyle w:val="LISTINGBODY"/>
      </w:pPr>
      <w:r>
        <w:t xml:space="preserve">                        &lt;option value="manual"&gt;Ручной&lt;/option&gt;</w:t>
      </w:r>
    </w:p>
    <w:p w:rsidR="00E9255A" w:rsidRDefault="00E9255A" w:rsidP="00E9255A">
      <w:pPr>
        <w:pStyle w:val="LISTINGBODY"/>
      </w:pPr>
      <w:r>
        <w:t xml:space="preserve">                    &lt;/select&gt;</w:t>
      </w:r>
    </w:p>
    <w:p w:rsidR="00E9255A" w:rsidRDefault="00E9255A" w:rsidP="00E9255A">
      <w:pPr>
        <w:pStyle w:val="LISTINGBODY"/>
      </w:pPr>
      <w:r>
        <w:t xml:space="preserve">                    &lt;label class="field-label inline-check"&gt;</w:t>
      </w:r>
    </w:p>
    <w:p w:rsidR="00E9255A" w:rsidRDefault="00E9255A" w:rsidP="00E9255A">
      <w:pPr>
        <w:pStyle w:val="LISTINGBODY"/>
      </w:pPr>
      <w:r>
        <w:lastRenderedPageBreak/>
        <w:t xml:space="preserve">                        &lt;input id="controller_clear_alerts" type="checkbox"&gt;</w:t>
      </w:r>
    </w:p>
    <w:p w:rsidR="00E9255A" w:rsidRDefault="00E9255A" w:rsidP="00E9255A">
      <w:pPr>
        <w:pStyle w:val="LISTINGBODY"/>
      </w:pPr>
      <w:r>
        <w:t xml:space="preserve">                        Сбросить тревоги</w:t>
      </w:r>
    </w:p>
    <w:p w:rsidR="00E9255A" w:rsidRDefault="00E9255A" w:rsidP="00E9255A">
      <w:pPr>
        <w:pStyle w:val="LISTINGBODY"/>
      </w:pPr>
      <w:r>
        <w:t xml:space="preserve">                    &lt;/label&gt;</w:t>
      </w:r>
    </w:p>
    <w:p w:rsidR="00E9255A" w:rsidRDefault="00E9255A" w:rsidP="00E9255A">
      <w:pPr>
        <w:pStyle w:val="LISTINGBODY"/>
      </w:pPr>
      <w:r>
        <w:t xml:space="preserve">                &lt;/article&gt;</w:t>
      </w:r>
    </w:p>
    <w:p w:rsidR="00E9255A" w:rsidRDefault="00E9255A" w:rsidP="00E9255A">
      <w:pPr>
        <w:pStyle w:val="LISTINGBODY"/>
      </w:pPr>
      <w:r>
        <w:t xml:space="preserve">                &lt;article class="card"&gt;</w:t>
      </w:r>
    </w:p>
    <w:p w:rsidR="00E9255A" w:rsidRDefault="00E9255A" w:rsidP="00E9255A">
      <w:pPr>
        <w:pStyle w:val="LISTINGBODY"/>
      </w:pPr>
      <w:r>
        <w:t xml:space="preserve">                    &lt;h2&gt;База данных&lt;/h2&gt;</w:t>
      </w:r>
    </w:p>
    <w:p w:rsidR="00E9255A" w:rsidRDefault="00E9255A" w:rsidP="00E9255A">
      <w:pPr>
        <w:pStyle w:val="LISTINGBODY"/>
      </w:pPr>
      <w:r>
        <w:t xml:space="preserve">                    &lt;label class="field-label"&gt;Команда (лог)&lt;/label&gt;</w:t>
      </w:r>
    </w:p>
    <w:p w:rsidR="00E9255A" w:rsidRDefault="00E9255A" w:rsidP="00E9255A">
      <w:pPr>
        <w:pStyle w:val="LISTINGBODY"/>
      </w:pPr>
      <w:r>
        <w:t xml:space="preserve">                    &lt;input id="database_command" class="control-input" type="text" placeholder="например checkpoint"&gt;</w:t>
      </w:r>
    </w:p>
    <w:p w:rsidR="00E9255A" w:rsidRDefault="00E9255A" w:rsidP="00E9255A">
      <w:pPr>
        <w:pStyle w:val="LISTINGBODY"/>
      </w:pPr>
      <w:r>
        <w:t xml:space="preserve">                &lt;/article&gt;</w:t>
      </w:r>
    </w:p>
    <w:p w:rsidR="00E9255A" w:rsidRDefault="00E9255A" w:rsidP="00E9255A">
      <w:pPr>
        <w:pStyle w:val="LISTINGBODY"/>
      </w:pPr>
      <w:r>
        <w:t xml:space="preserve">                &lt;div class="controls"&gt;</w:t>
      </w:r>
    </w:p>
    <w:p w:rsidR="00E9255A" w:rsidRDefault="00E9255A" w:rsidP="00E9255A">
      <w:pPr>
        <w:pStyle w:val="LISTINGBODY"/>
      </w:pPr>
      <w:r>
        <w:t xml:space="preserve">                    &lt;div class="actions"&gt;</w:t>
      </w:r>
    </w:p>
    <w:p w:rsidR="00E9255A" w:rsidRDefault="00E9255A" w:rsidP="00E9255A">
      <w:pPr>
        <w:pStyle w:val="LISTINGBODY"/>
      </w:pPr>
      <w:r>
        <w:t xml:space="preserve">                        &lt;button type="button" id="send_commands" class="btn-primary"&gt;Отправить команды&lt;/button&gt;</w:t>
      </w:r>
    </w:p>
    <w:p w:rsidR="00E9255A" w:rsidRDefault="00E9255A" w:rsidP="00E9255A">
      <w:pPr>
        <w:pStyle w:val="LISTINGBODY"/>
      </w:pPr>
      <w:r>
        <w:t xml:space="preserve">                    &lt;/div&gt;</w:t>
      </w:r>
    </w:p>
    <w:p w:rsidR="00E9255A" w:rsidRDefault="00E9255A" w:rsidP="00E9255A">
      <w:pPr>
        <w:pStyle w:val="LISTINGBODY"/>
      </w:pPr>
      <w:r>
        <w:t xml:space="preserve">                    &lt;label class="field-label"&gt;Ответ сервера&lt;/label&gt;</w:t>
      </w:r>
    </w:p>
    <w:p w:rsidR="00E9255A" w:rsidRDefault="00E9255A" w:rsidP="00E9255A">
      <w:pPr>
        <w:pStyle w:val="LISTINGBODY"/>
      </w:pPr>
      <w:r>
        <w:t xml:space="preserve">                    &lt;textarea id="command_result" class="control-input mono" readonly&gt;&lt;/textarea&gt;</w:t>
      </w:r>
    </w:p>
    <w:p w:rsidR="00E9255A" w:rsidRDefault="00E9255A" w:rsidP="00E9255A">
      <w:pPr>
        <w:pStyle w:val="LISTINGBODY"/>
      </w:pPr>
      <w:r>
        <w:t xml:space="preserve">                &lt;/div&gt;</w:t>
      </w:r>
    </w:p>
    <w:p w:rsidR="00E9255A" w:rsidRDefault="00E9255A" w:rsidP="00E9255A">
      <w:pPr>
        <w:pStyle w:val="LISTINGBODY"/>
      </w:pPr>
      <w:r>
        <w:t xml:space="preserve">            &lt;/div&gt;</w:t>
      </w:r>
    </w:p>
    <w:p w:rsidR="00E9255A" w:rsidRDefault="00E9255A" w:rsidP="00E9255A">
      <w:pPr>
        <w:pStyle w:val="LISTINGBODY"/>
      </w:pPr>
      <w:r>
        <w:t xml:space="preserve">        &lt;/section&gt;</w:t>
      </w:r>
    </w:p>
    <w:p w:rsidR="00E9255A" w:rsidRDefault="00E9255A" w:rsidP="00E9255A">
      <w:pPr>
        <w:pStyle w:val="LISTINGBODY"/>
      </w:pPr>
      <w:r>
        <w:t xml:space="preserve">    &lt;/main&gt;</w:t>
      </w:r>
    </w:p>
    <w:p w:rsidR="00E9255A" w:rsidRDefault="00E9255A" w:rsidP="00E9255A">
      <w:pPr>
        <w:pStyle w:val="LISTINGBODY"/>
      </w:pPr>
      <w:r>
        <w:t>&lt;/body&gt;</w:t>
      </w:r>
    </w:p>
    <w:p w:rsidR="00E9255A" w:rsidRDefault="00E9255A" w:rsidP="00E9255A">
      <w:pPr>
        <w:pStyle w:val="LISTINGBODY"/>
      </w:pPr>
    </w:p>
    <w:p w:rsidR="00441845" w:rsidRPr="00D65CAA" w:rsidRDefault="00E9255A" w:rsidP="00E9255A">
      <w:pPr>
        <w:pStyle w:val="LISTINGBODY"/>
      </w:pPr>
      <w:r>
        <w:t>&lt;/html&gt;</w:t>
      </w:r>
    </w:p>
    <w:p w:rsidR="00441845" w:rsidRPr="00D65CAA" w:rsidRDefault="00441845" w:rsidP="00441845">
      <w:pPr>
        <w:pStyle w:val="LISTINGCAPTION"/>
        <w:rPr>
          <w:lang w:val="en-US"/>
        </w:rPr>
      </w:pPr>
      <w:r>
        <w:t>Листинг</w:t>
      </w:r>
      <w:r w:rsidRPr="00D65CAA">
        <w:rPr>
          <w:lang w:val="en-US"/>
        </w:rPr>
        <w:t xml:space="preserve"> </w:t>
      </w:r>
      <w:r>
        <w:fldChar w:fldCharType="begin"/>
      </w:r>
      <w:r w:rsidRPr="00D65CAA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D65CAA">
        <w:rPr>
          <w:lang w:val="en-US"/>
        </w:rPr>
        <w:instrText xml:space="preserve"> </w:instrText>
      </w:r>
      <w:r>
        <w:instrText>Листинг</w:instrText>
      </w:r>
      <w:r w:rsidRPr="00D65CAA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D65CAA">
        <w:rPr>
          <w:lang w:val="en-US"/>
        </w:rPr>
        <w:instrText xml:space="preserve"> </w:instrText>
      </w:r>
      <w:r>
        <w:fldChar w:fldCharType="separate"/>
      </w:r>
      <w:r w:rsidR="00CC6D3E">
        <w:rPr>
          <w:noProof/>
          <w:lang w:val="en-US"/>
        </w:rPr>
        <w:t>4</w:t>
      </w:r>
      <w:r>
        <w:fldChar w:fldCharType="end"/>
      </w:r>
      <w:r w:rsidRPr="00D65CAA">
        <w:rPr>
          <w:lang w:val="en-US"/>
        </w:rPr>
        <w:t xml:space="preserve"> — </w:t>
      </w:r>
      <w:r w:rsidRPr="00CC6D3E">
        <w:rPr>
          <w:lang w:val="en-US"/>
        </w:rPr>
        <w:t>main.css</w:t>
      </w:r>
    </w:p>
    <w:p w:rsidR="00E17BF7" w:rsidRDefault="00E17BF7" w:rsidP="00E17BF7">
      <w:pPr>
        <w:pStyle w:val="LISTINGBODY"/>
      </w:pPr>
      <w:r>
        <w:t>:root {</w:t>
      </w:r>
    </w:p>
    <w:p w:rsidR="00E17BF7" w:rsidRDefault="00E17BF7" w:rsidP="00E17BF7">
      <w:pPr>
        <w:pStyle w:val="LISTINGBODY"/>
      </w:pPr>
      <w:r>
        <w:t xml:space="preserve">    --font-family-base: Arial, sans-serif;</w:t>
      </w:r>
    </w:p>
    <w:p w:rsidR="00E17BF7" w:rsidRDefault="00E17BF7" w:rsidP="00E17BF7">
      <w:pPr>
        <w:pStyle w:val="LISTINGBODY"/>
      </w:pPr>
    </w:p>
    <w:p w:rsidR="00E17BF7" w:rsidRDefault="00E17BF7" w:rsidP="00E17BF7">
      <w:pPr>
        <w:pStyle w:val="LISTINGBODY"/>
      </w:pPr>
      <w:r>
        <w:t xml:space="preserve">    --color-bg: #f4f8f5;</w:t>
      </w:r>
    </w:p>
    <w:p w:rsidR="00E17BF7" w:rsidRDefault="00E17BF7" w:rsidP="00E17BF7">
      <w:pPr>
        <w:pStyle w:val="LISTINGBODY"/>
      </w:pPr>
      <w:r>
        <w:t xml:space="preserve">    --color-text: #182D4A;</w:t>
      </w:r>
    </w:p>
    <w:p w:rsidR="00E17BF7" w:rsidRDefault="00E17BF7" w:rsidP="00E17BF7">
      <w:pPr>
        <w:pStyle w:val="LISTINGBODY"/>
      </w:pPr>
      <w:r>
        <w:t xml:space="preserve">    --color-muted: #4f6155;</w:t>
      </w:r>
    </w:p>
    <w:p w:rsidR="00E17BF7" w:rsidRDefault="00E17BF7" w:rsidP="00E17BF7">
      <w:pPr>
        <w:pStyle w:val="LISTINGBODY"/>
      </w:pPr>
      <w:r>
        <w:t xml:space="preserve">    --color-surface: #ffffff;</w:t>
      </w:r>
    </w:p>
    <w:p w:rsidR="00E17BF7" w:rsidRDefault="00E17BF7" w:rsidP="00E17BF7">
      <w:pPr>
        <w:pStyle w:val="LISTINGBODY"/>
      </w:pPr>
      <w:r>
        <w:t xml:space="preserve">    --color-surface-alt: #e3ecf7;</w:t>
      </w:r>
    </w:p>
    <w:p w:rsidR="00E17BF7" w:rsidRDefault="00E17BF7" w:rsidP="00E17BF7">
      <w:pPr>
        <w:pStyle w:val="LISTINGBODY"/>
      </w:pPr>
      <w:r>
        <w:t xml:space="preserve">    --color-border: #b2c6e2;</w:t>
      </w:r>
    </w:p>
    <w:p w:rsidR="00E17BF7" w:rsidRDefault="00E17BF7" w:rsidP="00E17BF7">
      <w:pPr>
        <w:pStyle w:val="LISTINGBODY"/>
      </w:pPr>
      <w:r>
        <w:t xml:space="preserve">    --color-accent: #182d4a;</w:t>
      </w:r>
    </w:p>
    <w:p w:rsidR="00E17BF7" w:rsidRDefault="00E17BF7" w:rsidP="00E17BF7">
      <w:pPr>
        <w:pStyle w:val="LISTINGBODY"/>
      </w:pPr>
    </w:p>
    <w:p w:rsidR="00E17BF7" w:rsidRDefault="00E17BF7" w:rsidP="00E17BF7">
      <w:pPr>
        <w:pStyle w:val="LISTINGBODY"/>
      </w:pPr>
      <w:r>
        <w:t xml:space="preserve">    --radius-sm: 8px;</w:t>
      </w:r>
    </w:p>
    <w:p w:rsidR="00E17BF7" w:rsidRDefault="00E17BF7" w:rsidP="00E17BF7">
      <w:pPr>
        <w:pStyle w:val="LISTINGBODY"/>
      </w:pPr>
      <w:r>
        <w:t xml:space="preserve">    --radius-md: 24px;</w:t>
      </w:r>
    </w:p>
    <w:p w:rsidR="00E17BF7" w:rsidRDefault="00E17BF7" w:rsidP="00E17BF7">
      <w:pPr>
        <w:pStyle w:val="LISTINGBODY"/>
      </w:pPr>
    </w:p>
    <w:p w:rsidR="00E17BF7" w:rsidRDefault="00E17BF7" w:rsidP="00E17BF7">
      <w:pPr>
        <w:pStyle w:val="LISTINGBODY"/>
      </w:pPr>
      <w:r>
        <w:t xml:space="preserve">    --shadow-card: 0 2px 6px rgba(31, 43, 34, 0.08);</w:t>
      </w:r>
    </w:p>
    <w:p w:rsidR="00E17BF7" w:rsidRDefault="00E17BF7" w:rsidP="00E17BF7">
      <w:pPr>
        <w:pStyle w:val="LISTINGBODY"/>
      </w:pPr>
      <w:r>
        <w:t>}</w:t>
      </w:r>
    </w:p>
    <w:p w:rsidR="00E17BF7" w:rsidRDefault="00E17BF7" w:rsidP="00E17BF7">
      <w:pPr>
        <w:pStyle w:val="LISTINGBODY"/>
      </w:pPr>
    </w:p>
    <w:p w:rsidR="00E17BF7" w:rsidRDefault="00E17BF7" w:rsidP="00E17BF7">
      <w:pPr>
        <w:pStyle w:val="LISTINGBODY"/>
      </w:pPr>
      <w:r>
        <w:t>body {</w:t>
      </w:r>
    </w:p>
    <w:p w:rsidR="00E17BF7" w:rsidRDefault="00E17BF7" w:rsidP="00E17BF7">
      <w:pPr>
        <w:pStyle w:val="LISTINGBODY"/>
      </w:pPr>
      <w:r>
        <w:t xml:space="preserve">    margin: 0;</w:t>
      </w:r>
    </w:p>
    <w:p w:rsidR="00E17BF7" w:rsidRDefault="00E17BF7" w:rsidP="00E17BF7">
      <w:pPr>
        <w:pStyle w:val="LISTINGBODY"/>
      </w:pPr>
      <w:r>
        <w:t xml:space="preserve">    font-family: var(--font-family-base);</w:t>
      </w:r>
    </w:p>
    <w:p w:rsidR="00E17BF7" w:rsidRDefault="00E17BF7" w:rsidP="00E17BF7">
      <w:pPr>
        <w:pStyle w:val="LISTINGBODY"/>
      </w:pPr>
      <w:r>
        <w:t xml:space="preserve">    background: var(--color-bg);</w:t>
      </w:r>
    </w:p>
    <w:p w:rsidR="00E17BF7" w:rsidRDefault="00E17BF7" w:rsidP="00E17BF7">
      <w:pPr>
        <w:pStyle w:val="LISTINGBODY"/>
      </w:pPr>
      <w:r>
        <w:t xml:space="preserve">    color: var(--color-text);</w:t>
      </w:r>
    </w:p>
    <w:p w:rsidR="00E17BF7" w:rsidRDefault="00E17BF7" w:rsidP="00E17BF7">
      <w:pPr>
        <w:pStyle w:val="LISTINGBODY"/>
      </w:pPr>
      <w:r>
        <w:t xml:space="preserve">    max-height: 100vh;</w:t>
      </w:r>
    </w:p>
    <w:p w:rsidR="00E17BF7" w:rsidRDefault="00E17BF7" w:rsidP="00E17BF7">
      <w:pPr>
        <w:pStyle w:val="LISTINGBODY"/>
      </w:pPr>
      <w:r>
        <w:t>}</w:t>
      </w:r>
    </w:p>
    <w:p w:rsidR="00E17BF7" w:rsidRDefault="00E17BF7" w:rsidP="00E17BF7">
      <w:pPr>
        <w:pStyle w:val="LISTINGBODY"/>
      </w:pPr>
    </w:p>
    <w:p w:rsidR="00E17BF7" w:rsidRDefault="00E17BF7" w:rsidP="00E17BF7">
      <w:pPr>
        <w:pStyle w:val="LISTINGBODY"/>
      </w:pPr>
      <w:r>
        <w:t>.container {</w:t>
      </w:r>
    </w:p>
    <w:p w:rsidR="00E17BF7" w:rsidRDefault="00E17BF7" w:rsidP="00E17BF7">
      <w:pPr>
        <w:pStyle w:val="LISTINGBODY"/>
      </w:pPr>
      <w:r>
        <w:t xml:space="preserve">    display: flex;</w:t>
      </w:r>
    </w:p>
    <w:p w:rsidR="00E17BF7" w:rsidRDefault="00E17BF7" w:rsidP="00E17BF7">
      <w:pPr>
        <w:pStyle w:val="LISTINGBODY"/>
      </w:pPr>
      <w:r>
        <w:t xml:space="preserve">    justify-content: center;</w:t>
      </w:r>
    </w:p>
    <w:p w:rsidR="00E17BF7" w:rsidRDefault="00E17BF7" w:rsidP="00E17BF7">
      <w:pPr>
        <w:pStyle w:val="LISTINGBODY"/>
      </w:pPr>
      <w:r>
        <w:t xml:space="preserve">    flex-wrap: wrap;</w:t>
      </w:r>
    </w:p>
    <w:p w:rsidR="00E17BF7" w:rsidRDefault="00E17BF7" w:rsidP="00E17BF7">
      <w:pPr>
        <w:pStyle w:val="LISTINGBODY"/>
      </w:pPr>
      <w:r>
        <w:t xml:space="preserve">    gap: 16px;</w:t>
      </w:r>
    </w:p>
    <w:p w:rsidR="00E17BF7" w:rsidRDefault="00E17BF7" w:rsidP="00E17BF7">
      <w:pPr>
        <w:pStyle w:val="LISTINGBODY"/>
      </w:pPr>
      <w:r>
        <w:t xml:space="preserve">    padding: 24px;</w:t>
      </w:r>
    </w:p>
    <w:p w:rsidR="00E17BF7" w:rsidRDefault="00E17BF7" w:rsidP="00E17BF7">
      <w:pPr>
        <w:pStyle w:val="LISTINGBODY"/>
      </w:pPr>
      <w:r>
        <w:t>}</w:t>
      </w:r>
    </w:p>
    <w:p w:rsidR="00E17BF7" w:rsidRDefault="00E17BF7" w:rsidP="00E17BF7">
      <w:pPr>
        <w:pStyle w:val="LISTINGBODY"/>
      </w:pPr>
    </w:p>
    <w:p w:rsidR="00E17BF7" w:rsidRDefault="00E17BF7" w:rsidP="00E17BF7">
      <w:pPr>
        <w:pStyle w:val="LISTINGBODY"/>
      </w:pPr>
      <w:r>
        <w:t>.grid {</w:t>
      </w:r>
    </w:p>
    <w:p w:rsidR="00E17BF7" w:rsidRDefault="00E17BF7" w:rsidP="00E17BF7">
      <w:pPr>
        <w:pStyle w:val="LISTINGBODY"/>
      </w:pPr>
      <w:r>
        <w:lastRenderedPageBreak/>
        <w:t xml:space="preserve">    display: grid;</w:t>
      </w:r>
    </w:p>
    <w:p w:rsidR="00E17BF7" w:rsidRDefault="00E17BF7" w:rsidP="00E17BF7">
      <w:pPr>
        <w:pStyle w:val="LISTINGBODY"/>
      </w:pPr>
      <w:r>
        <w:t xml:space="preserve">    grid-template-columns: repeat(auto-fit, minmax(260px, 1fr));</w:t>
      </w:r>
    </w:p>
    <w:p w:rsidR="00E17BF7" w:rsidRDefault="00E17BF7" w:rsidP="00E17BF7">
      <w:pPr>
        <w:pStyle w:val="LISTINGBODY"/>
      </w:pPr>
      <w:r>
        <w:t xml:space="preserve">    gap: 16px;</w:t>
      </w:r>
    </w:p>
    <w:p w:rsidR="00E17BF7" w:rsidRDefault="00E17BF7" w:rsidP="00E17BF7">
      <w:pPr>
        <w:pStyle w:val="LISTINGBODY"/>
      </w:pPr>
      <w:r>
        <w:t xml:space="preserve">    margin-top: 18px;</w:t>
      </w:r>
    </w:p>
    <w:p w:rsidR="00E17BF7" w:rsidRDefault="00E17BF7" w:rsidP="00E17BF7">
      <w:pPr>
        <w:pStyle w:val="LISTINGBODY"/>
      </w:pPr>
      <w:r>
        <w:t>}</w:t>
      </w:r>
    </w:p>
    <w:p w:rsidR="00E17BF7" w:rsidRDefault="00E17BF7" w:rsidP="00E17BF7">
      <w:pPr>
        <w:pStyle w:val="LISTINGBODY"/>
      </w:pPr>
    </w:p>
    <w:p w:rsidR="00E17BF7" w:rsidRDefault="00E17BF7" w:rsidP="00E17BF7">
      <w:pPr>
        <w:pStyle w:val="LISTINGBODY"/>
      </w:pPr>
      <w:r>
        <w:t>.card {</w:t>
      </w:r>
    </w:p>
    <w:p w:rsidR="00E17BF7" w:rsidRDefault="00E17BF7" w:rsidP="00E17BF7">
      <w:pPr>
        <w:pStyle w:val="LISTINGBODY"/>
      </w:pPr>
      <w:r>
        <w:t xml:space="preserve">    background: var(--color-surface-alt);</w:t>
      </w:r>
    </w:p>
    <w:p w:rsidR="00E17BF7" w:rsidRDefault="00E17BF7" w:rsidP="00E17BF7">
      <w:pPr>
        <w:pStyle w:val="LISTINGBODY"/>
      </w:pPr>
      <w:r>
        <w:t xml:space="preserve">    border: 1px dashed var(--color-border);</w:t>
      </w:r>
    </w:p>
    <w:p w:rsidR="00E17BF7" w:rsidRDefault="00E17BF7" w:rsidP="00E17BF7">
      <w:pPr>
        <w:pStyle w:val="LISTINGBODY"/>
      </w:pPr>
      <w:r>
        <w:t xml:space="preserve">    border-radius: var(--radius-sm);</w:t>
      </w:r>
    </w:p>
    <w:p w:rsidR="00E17BF7" w:rsidRDefault="00E17BF7" w:rsidP="00E17BF7">
      <w:pPr>
        <w:pStyle w:val="LISTINGBODY"/>
      </w:pPr>
      <w:r>
        <w:t xml:space="preserve">    padding: 18px;</w:t>
      </w:r>
    </w:p>
    <w:p w:rsidR="00E17BF7" w:rsidRDefault="00E17BF7" w:rsidP="00E17BF7">
      <w:pPr>
        <w:pStyle w:val="LISTINGBODY"/>
      </w:pPr>
      <w:r>
        <w:t xml:space="preserve">    box-shadow: var(--shadow-card);</w:t>
      </w:r>
    </w:p>
    <w:p w:rsidR="00E17BF7" w:rsidRDefault="00E17BF7" w:rsidP="00E17BF7">
      <w:pPr>
        <w:pStyle w:val="LISTINGBODY"/>
      </w:pPr>
    </w:p>
    <w:p w:rsidR="00E17BF7" w:rsidRDefault="00E17BF7" w:rsidP="00E17BF7">
      <w:pPr>
        <w:pStyle w:val="LISTINGBODY"/>
      </w:pPr>
      <w:r>
        <w:t xml:space="preserve">    &amp;&gt;h2 {</w:t>
      </w:r>
    </w:p>
    <w:p w:rsidR="00E17BF7" w:rsidRDefault="00E17BF7" w:rsidP="00E17BF7">
      <w:pPr>
        <w:pStyle w:val="LISTINGBODY"/>
      </w:pPr>
      <w:r>
        <w:t xml:space="preserve">        font-size: 15px;</w:t>
      </w:r>
    </w:p>
    <w:p w:rsidR="00E17BF7" w:rsidRDefault="00E17BF7" w:rsidP="00E17BF7">
      <w:pPr>
        <w:pStyle w:val="LISTINGBODY"/>
      </w:pPr>
      <w:r>
        <w:t xml:space="preserve">        margin-top: 0;</w:t>
      </w:r>
    </w:p>
    <w:p w:rsidR="00E17BF7" w:rsidRDefault="00E17BF7" w:rsidP="00E17BF7">
      <w:pPr>
        <w:pStyle w:val="LISTINGBODY"/>
      </w:pPr>
      <w:r>
        <w:t xml:space="preserve">        border-bottom: 1px solid var(--color-border);</w:t>
      </w:r>
    </w:p>
    <w:p w:rsidR="00E17BF7" w:rsidRDefault="00E17BF7" w:rsidP="00E17BF7">
      <w:pPr>
        <w:pStyle w:val="LISTINGBODY"/>
      </w:pPr>
      <w:r>
        <w:t xml:space="preserve">        padding-bottom: 7px;</w:t>
      </w:r>
    </w:p>
    <w:p w:rsidR="00E17BF7" w:rsidRDefault="00E17BF7" w:rsidP="00E17BF7">
      <w:pPr>
        <w:pStyle w:val="LISTINGBODY"/>
      </w:pPr>
      <w:r>
        <w:t xml:space="preserve">    }</w:t>
      </w:r>
    </w:p>
    <w:p w:rsidR="00E17BF7" w:rsidRDefault="00E17BF7" w:rsidP="00E17BF7">
      <w:pPr>
        <w:pStyle w:val="LISTINGBODY"/>
      </w:pPr>
    </w:p>
    <w:p w:rsidR="00E17BF7" w:rsidRDefault="00E17BF7" w:rsidP="00E17BF7">
      <w:pPr>
        <w:pStyle w:val="LISTINGBODY"/>
      </w:pPr>
      <w:r>
        <w:t xml:space="preserve">    &amp;&gt;input {</w:t>
      </w:r>
    </w:p>
    <w:p w:rsidR="00E17BF7" w:rsidRDefault="00E17BF7" w:rsidP="00E17BF7">
      <w:pPr>
        <w:pStyle w:val="LISTINGBODY"/>
      </w:pPr>
      <w:r>
        <w:t xml:space="preserve">        width: 100%;</w:t>
      </w:r>
    </w:p>
    <w:p w:rsidR="00E17BF7" w:rsidRDefault="00E17BF7" w:rsidP="00E17BF7">
      <w:pPr>
        <w:pStyle w:val="LISTINGBODY"/>
      </w:pPr>
      <w:r>
        <w:t xml:space="preserve">        padding: 10px;</w:t>
      </w:r>
    </w:p>
    <w:p w:rsidR="00E17BF7" w:rsidRDefault="00E17BF7" w:rsidP="00E17BF7">
      <w:pPr>
        <w:pStyle w:val="LISTINGBODY"/>
      </w:pPr>
      <w:r>
        <w:t xml:space="preserve">        border-radius: var(--radius-sm);</w:t>
      </w:r>
    </w:p>
    <w:p w:rsidR="00E17BF7" w:rsidRDefault="00E17BF7" w:rsidP="00E17BF7">
      <w:pPr>
        <w:pStyle w:val="LISTINGBODY"/>
      </w:pPr>
      <w:r>
        <w:t xml:space="preserve">        border: 1px solid var(--color-border);</w:t>
      </w:r>
    </w:p>
    <w:p w:rsidR="00E17BF7" w:rsidRDefault="00E17BF7" w:rsidP="00E17BF7">
      <w:pPr>
        <w:pStyle w:val="LISTINGBODY"/>
      </w:pPr>
      <w:r>
        <w:t xml:space="preserve">        font-size: 14px;</w:t>
      </w:r>
    </w:p>
    <w:p w:rsidR="00E17BF7" w:rsidRDefault="00E17BF7" w:rsidP="00E17BF7">
      <w:pPr>
        <w:pStyle w:val="LISTINGBODY"/>
      </w:pPr>
      <w:r>
        <w:t xml:space="preserve">        background: var(--color-surface);</w:t>
      </w:r>
    </w:p>
    <w:p w:rsidR="00E17BF7" w:rsidRDefault="00E17BF7" w:rsidP="00E17BF7">
      <w:pPr>
        <w:pStyle w:val="LISTINGBODY"/>
      </w:pPr>
      <w:r>
        <w:t xml:space="preserve">        box-sizing: border-box;</w:t>
      </w:r>
    </w:p>
    <w:p w:rsidR="00E17BF7" w:rsidRDefault="00E17BF7" w:rsidP="00E17BF7">
      <w:pPr>
        <w:pStyle w:val="LISTINGBODY"/>
      </w:pPr>
    </w:p>
    <w:p w:rsidR="00E17BF7" w:rsidRDefault="00E17BF7" w:rsidP="00E17BF7">
      <w:pPr>
        <w:pStyle w:val="LISTINGBODY"/>
      </w:pPr>
      <w:r>
        <w:t xml:space="preserve">        &amp;+&amp; {</w:t>
      </w:r>
    </w:p>
    <w:p w:rsidR="00E17BF7" w:rsidRDefault="00E17BF7" w:rsidP="00E17BF7">
      <w:pPr>
        <w:pStyle w:val="LISTINGBODY"/>
      </w:pPr>
      <w:r>
        <w:t xml:space="preserve">            margin-top: 8px;</w:t>
      </w:r>
    </w:p>
    <w:p w:rsidR="00E17BF7" w:rsidRDefault="00E17BF7" w:rsidP="00E17BF7">
      <w:pPr>
        <w:pStyle w:val="LISTINGBODY"/>
      </w:pPr>
      <w:r>
        <w:t xml:space="preserve">        }</w:t>
      </w:r>
    </w:p>
    <w:p w:rsidR="00E17BF7" w:rsidRDefault="00E17BF7" w:rsidP="00E17BF7">
      <w:pPr>
        <w:pStyle w:val="LISTINGBODY"/>
      </w:pPr>
      <w:r>
        <w:t xml:space="preserve">    }</w:t>
      </w:r>
    </w:p>
    <w:p w:rsidR="00E17BF7" w:rsidRDefault="00E17BF7" w:rsidP="00E17BF7">
      <w:pPr>
        <w:pStyle w:val="LISTINGBODY"/>
      </w:pPr>
    </w:p>
    <w:p w:rsidR="00E17BF7" w:rsidRDefault="00E17BF7" w:rsidP="00E17BF7">
      <w:pPr>
        <w:pStyle w:val="LISTINGBODY"/>
      </w:pPr>
      <w:r>
        <w:t xml:space="preserve">    &amp;.main {</w:t>
      </w:r>
    </w:p>
    <w:p w:rsidR="00E17BF7" w:rsidRDefault="00E17BF7" w:rsidP="00E17BF7">
      <w:pPr>
        <w:pStyle w:val="LISTINGBODY"/>
      </w:pPr>
      <w:r>
        <w:t xml:space="preserve">        background: var(--color-surface);</w:t>
      </w:r>
    </w:p>
    <w:p w:rsidR="00E17BF7" w:rsidRDefault="00E17BF7" w:rsidP="00E17BF7">
      <w:pPr>
        <w:pStyle w:val="LISTINGBODY"/>
      </w:pPr>
      <w:r>
        <w:t xml:space="preserve">        border: none;</w:t>
      </w:r>
    </w:p>
    <w:p w:rsidR="00E17BF7" w:rsidRDefault="00E17BF7" w:rsidP="00E17BF7">
      <w:pPr>
        <w:pStyle w:val="LISTINGBODY"/>
      </w:pPr>
      <w:r>
        <w:t xml:space="preserve">        border-radius: var(--radius-md);</w:t>
      </w:r>
    </w:p>
    <w:p w:rsidR="00E17BF7" w:rsidRDefault="00E17BF7" w:rsidP="00E17BF7">
      <w:pPr>
        <w:pStyle w:val="LISTINGBODY"/>
      </w:pPr>
      <w:r>
        <w:t xml:space="preserve">        flex: 1;</w:t>
      </w:r>
    </w:p>
    <w:p w:rsidR="00E17BF7" w:rsidRDefault="00E17BF7" w:rsidP="00E17BF7">
      <w:pPr>
        <w:pStyle w:val="LISTINGBODY"/>
      </w:pPr>
    </w:p>
    <w:p w:rsidR="00E17BF7" w:rsidRDefault="00E17BF7" w:rsidP="00E17BF7">
      <w:pPr>
        <w:pStyle w:val="LISTINGBODY"/>
      </w:pPr>
      <w:r>
        <w:t xml:space="preserve">        &amp;&gt;h2 {</w:t>
      </w:r>
    </w:p>
    <w:p w:rsidR="00E17BF7" w:rsidRDefault="00E17BF7" w:rsidP="00E17BF7">
      <w:pPr>
        <w:pStyle w:val="LISTINGBODY"/>
      </w:pPr>
      <w:r>
        <w:t xml:space="preserve">            font-size: 18px;</w:t>
      </w:r>
    </w:p>
    <w:p w:rsidR="00E17BF7" w:rsidRDefault="00E17BF7" w:rsidP="00E17BF7">
      <w:pPr>
        <w:pStyle w:val="LISTINGBODY"/>
      </w:pPr>
      <w:r>
        <w:t xml:space="preserve">            border-radius: var(--radius-md) var(--radius-md) 0 0;</w:t>
      </w:r>
    </w:p>
    <w:p w:rsidR="00E17BF7" w:rsidRDefault="00E17BF7" w:rsidP="00E17BF7">
      <w:pPr>
        <w:pStyle w:val="LISTINGBODY"/>
      </w:pPr>
      <w:r>
        <w:t xml:space="preserve">            background-color: var(--color-accent);</w:t>
      </w:r>
    </w:p>
    <w:p w:rsidR="00E17BF7" w:rsidRDefault="00E17BF7" w:rsidP="00E17BF7">
      <w:pPr>
        <w:pStyle w:val="LISTINGBODY"/>
      </w:pPr>
      <w:r>
        <w:t xml:space="preserve">            padding: 18px;</w:t>
      </w:r>
    </w:p>
    <w:p w:rsidR="00E17BF7" w:rsidRDefault="00E17BF7" w:rsidP="00E17BF7">
      <w:pPr>
        <w:pStyle w:val="LISTINGBODY"/>
      </w:pPr>
      <w:r>
        <w:t xml:space="preserve">            margin: -18px -18px 0;</w:t>
      </w:r>
    </w:p>
    <w:p w:rsidR="00E17BF7" w:rsidRDefault="00E17BF7" w:rsidP="00E17BF7">
      <w:pPr>
        <w:pStyle w:val="LISTINGBODY"/>
      </w:pPr>
      <w:r>
        <w:t xml:space="preserve">            margin-bottom: 18px;</w:t>
      </w:r>
    </w:p>
    <w:p w:rsidR="00E17BF7" w:rsidRDefault="00E17BF7" w:rsidP="00E17BF7">
      <w:pPr>
        <w:pStyle w:val="LISTINGBODY"/>
      </w:pPr>
      <w:r>
        <w:t xml:space="preserve">            color: var(--color-surface);</w:t>
      </w:r>
    </w:p>
    <w:p w:rsidR="00E17BF7" w:rsidRDefault="00E17BF7" w:rsidP="00E17BF7">
      <w:pPr>
        <w:pStyle w:val="LISTINGBODY"/>
      </w:pPr>
      <w:r>
        <w:t xml:space="preserve">        }</w:t>
      </w:r>
    </w:p>
    <w:p w:rsidR="00E17BF7" w:rsidRDefault="00E17BF7" w:rsidP="00E17BF7">
      <w:pPr>
        <w:pStyle w:val="LISTINGBODY"/>
      </w:pPr>
      <w:r>
        <w:t xml:space="preserve">    }</w:t>
      </w:r>
    </w:p>
    <w:p w:rsidR="00E17BF7" w:rsidRDefault="00E17BF7" w:rsidP="00E17BF7">
      <w:pPr>
        <w:pStyle w:val="LISTINGBODY"/>
      </w:pPr>
    </w:p>
    <w:p w:rsidR="00E17BF7" w:rsidRDefault="00E17BF7" w:rsidP="00E17BF7">
      <w:pPr>
        <w:pStyle w:val="LISTINGBODY"/>
      </w:pPr>
      <w:r>
        <w:t xml:space="preserve">    /* &amp;.control-section {} */</w:t>
      </w:r>
    </w:p>
    <w:p w:rsidR="00E17BF7" w:rsidRDefault="00E17BF7" w:rsidP="00E17BF7">
      <w:pPr>
        <w:pStyle w:val="LISTINGBODY"/>
      </w:pPr>
    </w:p>
    <w:p w:rsidR="00E17BF7" w:rsidRDefault="00E17BF7" w:rsidP="00E17BF7">
      <w:pPr>
        <w:pStyle w:val="LISTINGBODY"/>
      </w:pPr>
      <w:r>
        <w:t xml:space="preserve">    .control-section &amp; {</w:t>
      </w:r>
    </w:p>
    <w:p w:rsidR="00E17BF7" w:rsidRDefault="00E17BF7" w:rsidP="00E17BF7">
      <w:pPr>
        <w:pStyle w:val="LISTINGBODY"/>
      </w:pPr>
      <w:r>
        <w:t xml:space="preserve">        background: var(--color-bg);</w:t>
      </w:r>
    </w:p>
    <w:p w:rsidR="00E17BF7" w:rsidRDefault="00E17BF7" w:rsidP="00E17BF7">
      <w:pPr>
        <w:pStyle w:val="LISTINGBODY"/>
      </w:pPr>
      <w:r>
        <w:t xml:space="preserve">    }</w:t>
      </w:r>
    </w:p>
    <w:p w:rsidR="00E17BF7" w:rsidRDefault="00E17BF7" w:rsidP="00E17BF7">
      <w:pPr>
        <w:pStyle w:val="LISTINGBODY"/>
      </w:pPr>
      <w:r>
        <w:t>}</w:t>
      </w:r>
    </w:p>
    <w:p w:rsidR="00E17BF7" w:rsidRDefault="00E17BF7" w:rsidP="00E17BF7">
      <w:pPr>
        <w:pStyle w:val="LISTINGBODY"/>
      </w:pPr>
    </w:p>
    <w:p w:rsidR="00E17BF7" w:rsidRDefault="00E17BF7" w:rsidP="00E17BF7">
      <w:pPr>
        <w:pStyle w:val="LISTINGBODY"/>
      </w:pPr>
      <w:r>
        <w:t>.field-label {</w:t>
      </w:r>
    </w:p>
    <w:p w:rsidR="00E17BF7" w:rsidRDefault="00E17BF7" w:rsidP="00E17BF7">
      <w:pPr>
        <w:pStyle w:val="LISTINGBODY"/>
      </w:pPr>
      <w:r>
        <w:t xml:space="preserve">    display: block;</w:t>
      </w:r>
    </w:p>
    <w:p w:rsidR="00E17BF7" w:rsidRDefault="00E17BF7" w:rsidP="00E17BF7">
      <w:pPr>
        <w:pStyle w:val="LISTINGBODY"/>
      </w:pPr>
      <w:r>
        <w:t xml:space="preserve">    color: var(--color-muted);</w:t>
      </w:r>
    </w:p>
    <w:p w:rsidR="00E17BF7" w:rsidRDefault="00E17BF7" w:rsidP="00E17BF7">
      <w:pPr>
        <w:pStyle w:val="LISTINGBODY"/>
      </w:pPr>
      <w:r>
        <w:t xml:space="preserve">    margin-top: 16px;</w:t>
      </w:r>
    </w:p>
    <w:p w:rsidR="00E17BF7" w:rsidRDefault="00E17BF7" w:rsidP="00E17BF7">
      <w:pPr>
        <w:pStyle w:val="LISTINGBODY"/>
      </w:pPr>
      <w:r>
        <w:lastRenderedPageBreak/>
        <w:t xml:space="preserve">    margin-bottom: 4px;</w:t>
      </w:r>
    </w:p>
    <w:p w:rsidR="00E17BF7" w:rsidRDefault="00E17BF7" w:rsidP="00E17BF7">
      <w:pPr>
        <w:pStyle w:val="LISTINGBODY"/>
      </w:pPr>
      <w:r>
        <w:t xml:space="preserve">    font-size: 14px;</w:t>
      </w:r>
    </w:p>
    <w:p w:rsidR="00E17BF7" w:rsidRDefault="00E17BF7" w:rsidP="00E17BF7">
      <w:pPr>
        <w:pStyle w:val="LISTINGBODY"/>
      </w:pPr>
      <w:r>
        <w:t>}</w:t>
      </w:r>
    </w:p>
    <w:p w:rsidR="00E17BF7" w:rsidRDefault="00E17BF7" w:rsidP="00E17BF7">
      <w:pPr>
        <w:pStyle w:val="LISTINGBODY"/>
      </w:pPr>
    </w:p>
    <w:p w:rsidR="00E17BF7" w:rsidRDefault="00E17BF7" w:rsidP="00E17BF7">
      <w:pPr>
        <w:pStyle w:val="LISTINGBODY"/>
      </w:pPr>
      <w:r>
        <w:t>.inline-check {</w:t>
      </w:r>
    </w:p>
    <w:p w:rsidR="00E17BF7" w:rsidRDefault="00E17BF7" w:rsidP="00E17BF7">
      <w:pPr>
        <w:pStyle w:val="LISTINGBODY"/>
      </w:pPr>
      <w:r>
        <w:t xml:space="preserve">    display: flex;</w:t>
      </w:r>
    </w:p>
    <w:p w:rsidR="00E17BF7" w:rsidRDefault="00E17BF7" w:rsidP="00E17BF7">
      <w:pPr>
        <w:pStyle w:val="LISTINGBODY"/>
      </w:pPr>
      <w:r>
        <w:t xml:space="preserve">    align-items: center;</w:t>
      </w:r>
    </w:p>
    <w:p w:rsidR="00E17BF7" w:rsidRDefault="00E17BF7" w:rsidP="00E17BF7">
      <w:pPr>
        <w:pStyle w:val="LISTINGBODY"/>
      </w:pPr>
      <w:r>
        <w:t xml:space="preserve">    gap: 8px;</w:t>
      </w:r>
    </w:p>
    <w:p w:rsidR="00E17BF7" w:rsidRDefault="00E17BF7" w:rsidP="00E17BF7">
      <w:pPr>
        <w:pStyle w:val="LISTINGBODY"/>
      </w:pPr>
      <w:r>
        <w:t xml:space="preserve">    margin-top: 12px;</w:t>
      </w:r>
    </w:p>
    <w:p w:rsidR="00E17BF7" w:rsidRDefault="00E17BF7" w:rsidP="00E17BF7">
      <w:pPr>
        <w:pStyle w:val="LISTINGBODY"/>
      </w:pPr>
      <w:r>
        <w:t>}</w:t>
      </w:r>
    </w:p>
    <w:p w:rsidR="00E17BF7" w:rsidRDefault="00E17BF7" w:rsidP="00E17BF7">
      <w:pPr>
        <w:pStyle w:val="LISTINGBODY"/>
      </w:pPr>
    </w:p>
    <w:p w:rsidR="00E17BF7" w:rsidRDefault="00E17BF7" w:rsidP="00E17BF7">
      <w:pPr>
        <w:pStyle w:val="LISTINGBODY"/>
      </w:pPr>
      <w:r>
        <w:t>.control-input {</w:t>
      </w:r>
    </w:p>
    <w:p w:rsidR="00E17BF7" w:rsidRDefault="00E17BF7" w:rsidP="00E17BF7">
      <w:pPr>
        <w:pStyle w:val="LISTINGBODY"/>
      </w:pPr>
      <w:r>
        <w:t xml:space="preserve">    width: 100%;</w:t>
      </w:r>
    </w:p>
    <w:p w:rsidR="00E17BF7" w:rsidRDefault="00E17BF7" w:rsidP="00E17BF7">
      <w:pPr>
        <w:pStyle w:val="LISTINGBODY"/>
      </w:pPr>
      <w:r>
        <w:t xml:space="preserve">    padding: 10px;</w:t>
      </w:r>
    </w:p>
    <w:p w:rsidR="00E17BF7" w:rsidRDefault="00E17BF7" w:rsidP="00E17BF7">
      <w:pPr>
        <w:pStyle w:val="LISTINGBODY"/>
      </w:pPr>
      <w:r>
        <w:t xml:space="preserve">    border-radius: var(--radius-sm);</w:t>
      </w:r>
    </w:p>
    <w:p w:rsidR="00E17BF7" w:rsidRDefault="00E17BF7" w:rsidP="00E17BF7">
      <w:pPr>
        <w:pStyle w:val="LISTINGBODY"/>
      </w:pPr>
      <w:r>
        <w:t xml:space="preserve">    border: 1px solid var(--color-border);</w:t>
      </w:r>
    </w:p>
    <w:p w:rsidR="00E17BF7" w:rsidRDefault="00E17BF7" w:rsidP="00E17BF7">
      <w:pPr>
        <w:pStyle w:val="LISTINGBODY"/>
      </w:pPr>
      <w:r>
        <w:t xml:space="preserve">    font-size: 14px;</w:t>
      </w:r>
    </w:p>
    <w:p w:rsidR="00E17BF7" w:rsidRDefault="00E17BF7" w:rsidP="00E17BF7">
      <w:pPr>
        <w:pStyle w:val="LISTINGBODY"/>
      </w:pPr>
      <w:r>
        <w:t xml:space="preserve">    background: var(--color-surface);</w:t>
      </w:r>
    </w:p>
    <w:p w:rsidR="00E17BF7" w:rsidRDefault="00E17BF7" w:rsidP="00E17BF7">
      <w:pPr>
        <w:pStyle w:val="LISTINGBODY"/>
      </w:pPr>
      <w:r>
        <w:t xml:space="preserve">    box-sizing: border-box;</w:t>
      </w:r>
    </w:p>
    <w:p w:rsidR="00E17BF7" w:rsidRDefault="00E17BF7" w:rsidP="00E17BF7">
      <w:pPr>
        <w:pStyle w:val="LISTINGBODY"/>
      </w:pPr>
    </w:p>
    <w:p w:rsidR="00E17BF7" w:rsidRDefault="00E17BF7" w:rsidP="00E17BF7">
      <w:pPr>
        <w:pStyle w:val="LISTINGBODY"/>
      </w:pPr>
      <w:r>
        <w:t xml:space="preserve">    &amp;.mono {</w:t>
      </w:r>
    </w:p>
    <w:p w:rsidR="00E17BF7" w:rsidRDefault="00E17BF7" w:rsidP="00E17BF7">
      <w:pPr>
        <w:pStyle w:val="LISTINGBODY"/>
      </w:pPr>
      <w:r>
        <w:t xml:space="preserve">        font-family: ui-monospace, monospace;</w:t>
      </w:r>
    </w:p>
    <w:p w:rsidR="00E17BF7" w:rsidRDefault="00E17BF7" w:rsidP="00E17BF7">
      <w:pPr>
        <w:pStyle w:val="LISTINGBODY"/>
      </w:pPr>
      <w:r>
        <w:t xml:space="preserve">        font-size: 12px;</w:t>
      </w:r>
    </w:p>
    <w:p w:rsidR="00E17BF7" w:rsidRDefault="00E17BF7" w:rsidP="00E17BF7">
      <w:pPr>
        <w:pStyle w:val="LISTINGBODY"/>
      </w:pPr>
      <w:r>
        <w:t xml:space="preserve">        height: 100%;</w:t>
      </w:r>
    </w:p>
    <w:p w:rsidR="00E17BF7" w:rsidRDefault="00E17BF7" w:rsidP="00E17BF7">
      <w:pPr>
        <w:pStyle w:val="LISTINGBODY"/>
      </w:pPr>
      <w:r>
        <w:t xml:space="preserve">        resize: none;</w:t>
      </w:r>
    </w:p>
    <w:p w:rsidR="00E17BF7" w:rsidRDefault="00E17BF7" w:rsidP="00E17BF7">
      <w:pPr>
        <w:pStyle w:val="LISTINGBODY"/>
      </w:pPr>
      <w:r>
        <w:t xml:space="preserve">    }</w:t>
      </w:r>
    </w:p>
    <w:p w:rsidR="00E17BF7" w:rsidRDefault="00E17BF7" w:rsidP="00E17BF7">
      <w:pPr>
        <w:pStyle w:val="LISTINGBODY"/>
      </w:pPr>
      <w:r>
        <w:t>}</w:t>
      </w:r>
    </w:p>
    <w:p w:rsidR="00E17BF7" w:rsidRDefault="00E17BF7" w:rsidP="00E17BF7">
      <w:pPr>
        <w:pStyle w:val="LISTINGBODY"/>
      </w:pPr>
    </w:p>
    <w:p w:rsidR="00E17BF7" w:rsidRDefault="00E17BF7" w:rsidP="00E17BF7">
      <w:pPr>
        <w:pStyle w:val="LISTINGBODY"/>
      </w:pPr>
      <w:r>
        <w:t>select {</w:t>
      </w:r>
    </w:p>
    <w:p w:rsidR="00E17BF7" w:rsidRDefault="00E17BF7" w:rsidP="00E17BF7">
      <w:pPr>
        <w:pStyle w:val="LISTINGBODY"/>
      </w:pPr>
      <w:r>
        <w:t xml:space="preserve">    cursor: pointer;</w:t>
      </w:r>
    </w:p>
    <w:p w:rsidR="00E17BF7" w:rsidRDefault="00E17BF7" w:rsidP="00E17BF7">
      <w:pPr>
        <w:pStyle w:val="LISTINGBODY"/>
      </w:pPr>
      <w:r>
        <w:t>}</w:t>
      </w:r>
    </w:p>
    <w:p w:rsidR="00E17BF7" w:rsidRDefault="00E17BF7" w:rsidP="00E17BF7">
      <w:pPr>
        <w:pStyle w:val="LISTINGBODY"/>
      </w:pPr>
    </w:p>
    <w:p w:rsidR="00E17BF7" w:rsidRDefault="00E17BF7" w:rsidP="00E17BF7">
      <w:pPr>
        <w:pStyle w:val="LISTINGBODY"/>
      </w:pPr>
      <w:r>
        <w:t>.controls {</w:t>
      </w:r>
    </w:p>
    <w:p w:rsidR="00E17BF7" w:rsidRDefault="00E17BF7" w:rsidP="00E17BF7">
      <w:pPr>
        <w:pStyle w:val="LISTINGBODY"/>
      </w:pPr>
      <w:r>
        <w:t xml:space="preserve">    display: flex;</w:t>
      </w:r>
    </w:p>
    <w:p w:rsidR="00E17BF7" w:rsidRDefault="00E17BF7" w:rsidP="00E17BF7">
      <w:pPr>
        <w:pStyle w:val="LISTINGBODY"/>
      </w:pPr>
      <w:r>
        <w:t xml:space="preserve">    flex-direction: column;</w:t>
      </w:r>
    </w:p>
    <w:p w:rsidR="00E17BF7" w:rsidRDefault="00E17BF7" w:rsidP="00E17BF7">
      <w:pPr>
        <w:pStyle w:val="LISTINGBODY"/>
      </w:pPr>
      <w:r>
        <w:t xml:space="preserve">    grid-row: 1 / span 2;</w:t>
      </w:r>
    </w:p>
    <w:p w:rsidR="00E17BF7" w:rsidRDefault="00E17BF7" w:rsidP="00E17BF7">
      <w:pPr>
        <w:pStyle w:val="LISTINGBODY"/>
      </w:pPr>
      <w:r>
        <w:t xml:space="preserve">    grid-column: auto / -1;</w:t>
      </w:r>
    </w:p>
    <w:p w:rsidR="00E17BF7" w:rsidRDefault="00E17BF7" w:rsidP="00E17BF7">
      <w:pPr>
        <w:pStyle w:val="LISTINGBODY"/>
      </w:pPr>
      <w:r>
        <w:t xml:space="preserve">    align-self: stretch;</w:t>
      </w:r>
    </w:p>
    <w:p w:rsidR="00E17BF7" w:rsidRDefault="00E17BF7" w:rsidP="00E17BF7">
      <w:pPr>
        <w:pStyle w:val="LISTINGBODY"/>
      </w:pPr>
      <w:r>
        <w:t>}</w:t>
      </w:r>
    </w:p>
    <w:p w:rsidR="00E17BF7" w:rsidRDefault="00E17BF7" w:rsidP="00E17BF7">
      <w:pPr>
        <w:pStyle w:val="LISTINGBODY"/>
      </w:pPr>
    </w:p>
    <w:p w:rsidR="00E17BF7" w:rsidRDefault="00E17BF7" w:rsidP="00E17BF7">
      <w:pPr>
        <w:pStyle w:val="LISTINGBODY"/>
      </w:pPr>
      <w:r>
        <w:t>/* .actions {} */</w:t>
      </w:r>
    </w:p>
    <w:p w:rsidR="00E17BF7" w:rsidRDefault="00E17BF7" w:rsidP="00E17BF7">
      <w:pPr>
        <w:pStyle w:val="LISTINGBODY"/>
      </w:pPr>
    </w:p>
    <w:p w:rsidR="00E17BF7" w:rsidRDefault="00E17BF7" w:rsidP="00E17BF7">
      <w:pPr>
        <w:pStyle w:val="LISTINGBODY"/>
      </w:pPr>
      <w:r>
        <w:t>.btn-primary {</w:t>
      </w:r>
    </w:p>
    <w:p w:rsidR="00E17BF7" w:rsidRDefault="00E17BF7" w:rsidP="00E17BF7">
      <w:pPr>
        <w:pStyle w:val="LISTINGBODY"/>
      </w:pPr>
      <w:r>
        <w:t xml:space="preserve">    padding: 12px 20px;</w:t>
      </w:r>
    </w:p>
    <w:p w:rsidR="00E17BF7" w:rsidRDefault="00E17BF7" w:rsidP="00E17BF7">
      <w:pPr>
        <w:pStyle w:val="LISTINGBODY"/>
      </w:pPr>
      <w:r>
        <w:t xml:space="preserve">    font-size: 14px;</w:t>
      </w:r>
    </w:p>
    <w:p w:rsidR="00E17BF7" w:rsidRDefault="00E17BF7" w:rsidP="00E17BF7">
      <w:pPr>
        <w:pStyle w:val="LISTINGBODY"/>
      </w:pPr>
      <w:r>
        <w:t xml:space="preserve">    border-radius: var(--radius-sm);</w:t>
      </w:r>
    </w:p>
    <w:p w:rsidR="00E17BF7" w:rsidRDefault="00E17BF7" w:rsidP="00E17BF7">
      <w:pPr>
        <w:pStyle w:val="LISTINGBODY"/>
      </w:pPr>
      <w:r>
        <w:t xml:space="preserve">    border: none;</w:t>
      </w:r>
    </w:p>
    <w:p w:rsidR="00E17BF7" w:rsidRDefault="00E17BF7" w:rsidP="00E17BF7">
      <w:pPr>
        <w:pStyle w:val="LISTINGBODY"/>
      </w:pPr>
      <w:r>
        <w:t xml:space="preserve">    background: var(--color-accent);</w:t>
      </w:r>
    </w:p>
    <w:p w:rsidR="00E17BF7" w:rsidRDefault="00E17BF7" w:rsidP="00E17BF7">
      <w:pPr>
        <w:pStyle w:val="LISTINGBODY"/>
      </w:pPr>
      <w:r>
        <w:t xml:space="preserve">    color: var(--color-surface);</w:t>
      </w:r>
    </w:p>
    <w:p w:rsidR="00E17BF7" w:rsidRDefault="00E17BF7" w:rsidP="00E17BF7">
      <w:pPr>
        <w:pStyle w:val="LISTINGBODY"/>
      </w:pPr>
      <w:r>
        <w:t xml:space="preserve">    cursor: pointer;</w:t>
      </w:r>
    </w:p>
    <w:p w:rsidR="00E17BF7" w:rsidRDefault="00E17BF7" w:rsidP="00E17BF7">
      <w:pPr>
        <w:pStyle w:val="LISTINGBODY"/>
      </w:pPr>
    </w:p>
    <w:p w:rsidR="00E17BF7" w:rsidRDefault="00E17BF7" w:rsidP="00E17BF7">
      <w:pPr>
        <w:pStyle w:val="LISTINGBODY"/>
      </w:pPr>
      <w:r>
        <w:t xml:space="preserve">    &amp;:hover {</w:t>
      </w:r>
    </w:p>
    <w:p w:rsidR="00E17BF7" w:rsidRDefault="00E17BF7" w:rsidP="00E17BF7">
      <w:pPr>
        <w:pStyle w:val="LISTINGBODY"/>
      </w:pPr>
      <w:r>
        <w:t xml:space="preserve">        filter: brightness(1.25);</w:t>
      </w:r>
    </w:p>
    <w:p w:rsidR="00E17BF7" w:rsidRDefault="00E17BF7" w:rsidP="00E17BF7">
      <w:pPr>
        <w:pStyle w:val="LISTINGBODY"/>
      </w:pPr>
      <w:r>
        <w:t xml:space="preserve">    }</w:t>
      </w:r>
    </w:p>
    <w:p w:rsidR="00441845" w:rsidRPr="00D65CAA" w:rsidRDefault="00E17BF7" w:rsidP="00E17BF7">
      <w:pPr>
        <w:pStyle w:val="LISTINGBODY"/>
      </w:pPr>
      <w:r>
        <w:t>}</w:t>
      </w:r>
    </w:p>
    <w:p w:rsidR="00441845" w:rsidRPr="0007329A" w:rsidRDefault="00441845" w:rsidP="00441845">
      <w:pPr>
        <w:pStyle w:val="LISTINGCAPTION"/>
        <w:rPr>
          <w:lang w:val="en-US"/>
        </w:rPr>
      </w:pPr>
      <w:r>
        <w:t>Листинг</w:t>
      </w:r>
      <w:r w:rsidRPr="001350FF">
        <w:rPr>
          <w:lang w:val="en-US"/>
        </w:rPr>
        <w:t xml:space="preserve"> </w:t>
      </w:r>
      <w:r>
        <w:fldChar w:fldCharType="begin"/>
      </w:r>
      <w:r w:rsidRPr="001350FF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1350FF">
        <w:rPr>
          <w:lang w:val="en-US"/>
        </w:rPr>
        <w:instrText xml:space="preserve"> </w:instrText>
      </w:r>
      <w:r>
        <w:instrText>Листинг</w:instrText>
      </w:r>
      <w:r w:rsidRPr="001350FF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1350FF">
        <w:rPr>
          <w:lang w:val="en-US"/>
        </w:rPr>
        <w:instrText xml:space="preserve"> </w:instrText>
      </w:r>
      <w:r>
        <w:fldChar w:fldCharType="separate"/>
      </w:r>
      <w:r w:rsidR="00CC6D3E">
        <w:rPr>
          <w:noProof/>
          <w:lang w:val="en-US"/>
        </w:rPr>
        <w:t>5</w:t>
      </w:r>
      <w:r>
        <w:fldChar w:fldCharType="end"/>
      </w:r>
      <w:r w:rsidRPr="001350FF">
        <w:rPr>
          <w:lang w:val="en-US"/>
        </w:rPr>
        <w:t xml:space="preserve"> — </w:t>
      </w:r>
      <w:r w:rsidRPr="0007329A">
        <w:rPr>
          <w:lang w:val="en-US"/>
        </w:rPr>
        <w:t>index.js</w:t>
      </w:r>
    </w:p>
    <w:p w:rsidR="006F530E" w:rsidRDefault="006F530E" w:rsidP="006F530E">
      <w:pPr>
        <w:pStyle w:val="LISTINGBODY"/>
      </w:pPr>
      <w:r>
        <w:t>function getTemperatureData() {</w:t>
      </w:r>
    </w:p>
    <w:p w:rsidR="006F530E" w:rsidRDefault="006F530E" w:rsidP="006F530E">
      <w:pPr>
        <w:pStyle w:val="LISTINGBODY"/>
      </w:pPr>
      <w:r>
        <w:t xml:space="preserve">    $.ajax({</w:t>
      </w:r>
    </w:p>
    <w:p w:rsidR="006F530E" w:rsidRDefault="006F530E" w:rsidP="006F530E">
      <w:pPr>
        <w:pStyle w:val="LISTINGBODY"/>
      </w:pPr>
      <w:r>
        <w:t xml:space="preserve">        type: "GET",</w:t>
      </w:r>
    </w:p>
    <w:p w:rsidR="006F530E" w:rsidRDefault="006F530E" w:rsidP="006F530E">
      <w:pPr>
        <w:pStyle w:val="LISTINGBODY"/>
      </w:pPr>
      <w:r>
        <w:t xml:space="preserve">        url: "/connect/temperature",</w:t>
      </w:r>
    </w:p>
    <w:p w:rsidR="006F530E" w:rsidRDefault="006F530E" w:rsidP="006F530E">
      <w:pPr>
        <w:pStyle w:val="LISTINGBODY"/>
      </w:pPr>
      <w:r>
        <w:lastRenderedPageBreak/>
        <w:t xml:space="preserve">        dataType: "json",</w:t>
      </w:r>
    </w:p>
    <w:p w:rsidR="006F530E" w:rsidRDefault="006F530E" w:rsidP="006F530E">
      <w:pPr>
        <w:pStyle w:val="LISTINGBODY"/>
      </w:pPr>
      <w:r>
        <w:t xml:space="preserve">        contentType: "application/json",</w:t>
      </w:r>
    </w:p>
    <w:p w:rsidR="006F530E" w:rsidRDefault="006F530E" w:rsidP="006F530E">
      <w:pPr>
        <w:pStyle w:val="LISTINGBODY"/>
      </w:pPr>
      <w:r>
        <w:t xml:space="preserve">        data: {},</w:t>
      </w:r>
    </w:p>
    <w:p w:rsidR="006F530E" w:rsidRDefault="006F530E" w:rsidP="006F530E">
      <w:pPr>
        <w:pStyle w:val="LISTINGBODY"/>
      </w:pPr>
      <w:r>
        <w:t xml:space="preserve">        success: function (response) {</w:t>
      </w:r>
    </w:p>
    <w:p w:rsidR="006F530E" w:rsidRDefault="006F530E" w:rsidP="006F530E">
      <w:pPr>
        <w:pStyle w:val="LISTINGBODY"/>
      </w:pPr>
      <w:r>
        <w:t xml:space="preserve">            $("#temperature_value").val(response.value + " " + response.unit);</w:t>
      </w:r>
    </w:p>
    <w:p w:rsidR="006F530E" w:rsidRDefault="006F530E" w:rsidP="006F530E">
      <w:pPr>
        <w:pStyle w:val="LISTINGBODY"/>
      </w:pPr>
      <w:r>
        <w:t xml:space="preserve">        },</w:t>
      </w:r>
    </w:p>
    <w:p w:rsidR="006F530E" w:rsidRDefault="006F530E" w:rsidP="006F530E">
      <w:pPr>
        <w:pStyle w:val="LISTINGBODY"/>
      </w:pPr>
      <w:r>
        <w:t xml:space="preserve">    });</w:t>
      </w:r>
    </w:p>
    <w:p w:rsidR="006F530E" w:rsidRDefault="006F530E" w:rsidP="006F530E">
      <w:pPr>
        <w:pStyle w:val="LISTINGBODY"/>
      </w:pPr>
      <w:r>
        <w:t>}</w:t>
      </w:r>
    </w:p>
    <w:p w:rsidR="006F530E" w:rsidRDefault="006F530E" w:rsidP="006F530E">
      <w:pPr>
        <w:pStyle w:val="LISTINGBODY"/>
      </w:pPr>
    </w:p>
    <w:p w:rsidR="006F530E" w:rsidRDefault="006F530E" w:rsidP="006F530E">
      <w:pPr>
        <w:pStyle w:val="LISTINGBODY"/>
      </w:pPr>
      <w:r>
        <w:t>function getHumidityData() {</w:t>
      </w:r>
    </w:p>
    <w:p w:rsidR="006F530E" w:rsidRDefault="006F530E" w:rsidP="006F530E">
      <w:pPr>
        <w:pStyle w:val="LISTINGBODY"/>
      </w:pPr>
      <w:r>
        <w:t xml:space="preserve">    $.ajax({</w:t>
      </w:r>
    </w:p>
    <w:p w:rsidR="006F530E" w:rsidRDefault="006F530E" w:rsidP="006F530E">
      <w:pPr>
        <w:pStyle w:val="LISTINGBODY"/>
      </w:pPr>
      <w:r>
        <w:t xml:space="preserve">        type: "GET",</w:t>
      </w:r>
    </w:p>
    <w:p w:rsidR="006F530E" w:rsidRDefault="006F530E" w:rsidP="006F530E">
      <w:pPr>
        <w:pStyle w:val="LISTINGBODY"/>
      </w:pPr>
      <w:r>
        <w:t xml:space="preserve">        url: "/connect/humidity",</w:t>
      </w:r>
    </w:p>
    <w:p w:rsidR="006F530E" w:rsidRDefault="006F530E" w:rsidP="006F530E">
      <w:pPr>
        <w:pStyle w:val="LISTINGBODY"/>
      </w:pPr>
      <w:r>
        <w:t xml:space="preserve">        dataType: "json",</w:t>
      </w:r>
    </w:p>
    <w:p w:rsidR="006F530E" w:rsidRDefault="006F530E" w:rsidP="006F530E">
      <w:pPr>
        <w:pStyle w:val="LISTINGBODY"/>
      </w:pPr>
      <w:r>
        <w:t xml:space="preserve">        contentType: "application/json",</w:t>
      </w:r>
    </w:p>
    <w:p w:rsidR="006F530E" w:rsidRDefault="006F530E" w:rsidP="006F530E">
      <w:pPr>
        <w:pStyle w:val="LISTINGBODY"/>
      </w:pPr>
      <w:r>
        <w:t xml:space="preserve">        data: {},</w:t>
      </w:r>
    </w:p>
    <w:p w:rsidR="006F530E" w:rsidRDefault="006F530E" w:rsidP="006F530E">
      <w:pPr>
        <w:pStyle w:val="LISTINGBODY"/>
      </w:pPr>
      <w:r>
        <w:t xml:space="preserve">        success: function (response) {</w:t>
      </w:r>
    </w:p>
    <w:p w:rsidR="006F530E" w:rsidRDefault="006F530E" w:rsidP="006F530E">
      <w:pPr>
        <w:pStyle w:val="LISTINGBODY"/>
      </w:pPr>
      <w:r>
        <w:t xml:space="preserve">            $("#humidity_value").val(response.value + " " + response.unit);</w:t>
      </w:r>
    </w:p>
    <w:p w:rsidR="006F530E" w:rsidRDefault="006F530E" w:rsidP="006F530E">
      <w:pPr>
        <w:pStyle w:val="LISTINGBODY"/>
      </w:pPr>
      <w:r>
        <w:t xml:space="preserve">        },</w:t>
      </w:r>
    </w:p>
    <w:p w:rsidR="006F530E" w:rsidRDefault="006F530E" w:rsidP="006F530E">
      <w:pPr>
        <w:pStyle w:val="LISTINGBODY"/>
      </w:pPr>
      <w:r>
        <w:t xml:space="preserve">    });</w:t>
      </w:r>
    </w:p>
    <w:p w:rsidR="006F530E" w:rsidRDefault="006F530E" w:rsidP="006F530E">
      <w:pPr>
        <w:pStyle w:val="LISTINGBODY"/>
      </w:pPr>
      <w:r>
        <w:t>}</w:t>
      </w:r>
    </w:p>
    <w:p w:rsidR="006F530E" w:rsidRDefault="006F530E" w:rsidP="006F530E">
      <w:pPr>
        <w:pStyle w:val="LISTINGBODY"/>
      </w:pPr>
    </w:p>
    <w:p w:rsidR="006F530E" w:rsidRDefault="006F530E" w:rsidP="006F530E">
      <w:pPr>
        <w:pStyle w:val="LISTINGBODY"/>
      </w:pPr>
      <w:r>
        <w:t>function getSoilData() {</w:t>
      </w:r>
    </w:p>
    <w:p w:rsidR="006F530E" w:rsidRDefault="006F530E" w:rsidP="006F530E">
      <w:pPr>
        <w:pStyle w:val="LISTINGBODY"/>
      </w:pPr>
      <w:r>
        <w:t xml:space="preserve">    $.ajax({</w:t>
      </w:r>
    </w:p>
    <w:p w:rsidR="006F530E" w:rsidRDefault="006F530E" w:rsidP="006F530E">
      <w:pPr>
        <w:pStyle w:val="LISTINGBODY"/>
      </w:pPr>
      <w:r>
        <w:t xml:space="preserve">        type: "GET",</w:t>
      </w:r>
    </w:p>
    <w:p w:rsidR="006F530E" w:rsidRDefault="006F530E" w:rsidP="006F530E">
      <w:pPr>
        <w:pStyle w:val="LISTINGBODY"/>
      </w:pPr>
      <w:r>
        <w:t xml:space="preserve">        url: "/connect/soil",</w:t>
      </w:r>
    </w:p>
    <w:p w:rsidR="006F530E" w:rsidRDefault="006F530E" w:rsidP="006F530E">
      <w:pPr>
        <w:pStyle w:val="LISTINGBODY"/>
      </w:pPr>
      <w:r>
        <w:t xml:space="preserve">        dataType: "json",</w:t>
      </w:r>
    </w:p>
    <w:p w:rsidR="006F530E" w:rsidRDefault="006F530E" w:rsidP="006F530E">
      <w:pPr>
        <w:pStyle w:val="LISTINGBODY"/>
      </w:pPr>
      <w:r>
        <w:t xml:space="preserve">        contentType: "application/json",</w:t>
      </w:r>
    </w:p>
    <w:p w:rsidR="006F530E" w:rsidRDefault="006F530E" w:rsidP="006F530E">
      <w:pPr>
        <w:pStyle w:val="LISTINGBODY"/>
      </w:pPr>
      <w:r>
        <w:t xml:space="preserve">        data: {},</w:t>
      </w:r>
    </w:p>
    <w:p w:rsidR="006F530E" w:rsidRDefault="006F530E" w:rsidP="006F530E">
      <w:pPr>
        <w:pStyle w:val="LISTINGBODY"/>
      </w:pPr>
      <w:r>
        <w:t xml:space="preserve">        success: function (response) {</w:t>
      </w:r>
    </w:p>
    <w:p w:rsidR="006F530E" w:rsidRDefault="006F530E" w:rsidP="006F530E">
      <w:pPr>
        <w:pStyle w:val="LISTINGBODY"/>
      </w:pPr>
      <w:r>
        <w:t xml:space="preserve">            $("#soil_value").val(response.value + " " + response.unit);</w:t>
      </w:r>
    </w:p>
    <w:p w:rsidR="006F530E" w:rsidRDefault="006F530E" w:rsidP="006F530E">
      <w:pPr>
        <w:pStyle w:val="LISTINGBODY"/>
      </w:pPr>
      <w:r>
        <w:t xml:space="preserve">        },</w:t>
      </w:r>
    </w:p>
    <w:p w:rsidR="006F530E" w:rsidRDefault="006F530E" w:rsidP="006F530E">
      <w:pPr>
        <w:pStyle w:val="LISTINGBODY"/>
      </w:pPr>
      <w:r>
        <w:t xml:space="preserve">    });</w:t>
      </w:r>
    </w:p>
    <w:p w:rsidR="006F530E" w:rsidRDefault="006F530E" w:rsidP="006F530E">
      <w:pPr>
        <w:pStyle w:val="LISTINGBODY"/>
      </w:pPr>
      <w:r>
        <w:t>}</w:t>
      </w:r>
    </w:p>
    <w:p w:rsidR="006F530E" w:rsidRDefault="006F530E" w:rsidP="006F530E">
      <w:pPr>
        <w:pStyle w:val="LISTINGBODY"/>
      </w:pPr>
    </w:p>
    <w:p w:rsidR="006F530E" w:rsidRDefault="006F530E" w:rsidP="006F530E">
      <w:pPr>
        <w:pStyle w:val="LISTINGBODY"/>
      </w:pPr>
      <w:r>
        <w:t>function getFanData() {</w:t>
      </w:r>
    </w:p>
    <w:p w:rsidR="006F530E" w:rsidRDefault="006F530E" w:rsidP="006F530E">
      <w:pPr>
        <w:pStyle w:val="LISTINGBODY"/>
      </w:pPr>
      <w:r>
        <w:t xml:space="preserve">    $.ajax({</w:t>
      </w:r>
    </w:p>
    <w:p w:rsidR="006F530E" w:rsidRDefault="006F530E" w:rsidP="006F530E">
      <w:pPr>
        <w:pStyle w:val="LISTINGBODY"/>
      </w:pPr>
      <w:r>
        <w:t xml:space="preserve">        type: "GET",</w:t>
      </w:r>
    </w:p>
    <w:p w:rsidR="006F530E" w:rsidRDefault="006F530E" w:rsidP="006F530E">
      <w:pPr>
        <w:pStyle w:val="LISTINGBODY"/>
      </w:pPr>
      <w:r>
        <w:t xml:space="preserve">        url: "/connect/fan",</w:t>
      </w:r>
    </w:p>
    <w:p w:rsidR="006F530E" w:rsidRDefault="006F530E" w:rsidP="006F530E">
      <w:pPr>
        <w:pStyle w:val="LISTINGBODY"/>
      </w:pPr>
      <w:r>
        <w:t xml:space="preserve">        dataType: "json",</w:t>
      </w:r>
    </w:p>
    <w:p w:rsidR="006F530E" w:rsidRDefault="006F530E" w:rsidP="006F530E">
      <w:pPr>
        <w:pStyle w:val="LISTINGBODY"/>
      </w:pPr>
      <w:r>
        <w:t xml:space="preserve">        contentType: "application/json",</w:t>
      </w:r>
    </w:p>
    <w:p w:rsidR="006F530E" w:rsidRDefault="006F530E" w:rsidP="006F530E">
      <w:pPr>
        <w:pStyle w:val="LISTINGBODY"/>
      </w:pPr>
      <w:r>
        <w:t xml:space="preserve">        data: {},</w:t>
      </w:r>
    </w:p>
    <w:p w:rsidR="006F530E" w:rsidRDefault="006F530E" w:rsidP="006F530E">
      <w:pPr>
        <w:pStyle w:val="LISTINGBODY"/>
      </w:pPr>
      <w:r>
        <w:t xml:space="preserve">        success: function (response) {</w:t>
      </w:r>
    </w:p>
    <w:p w:rsidR="006F530E" w:rsidRDefault="006F530E" w:rsidP="006F530E">
      <w:pPr>
        <w:pStyle w:val="LISTINGBODY"/>
      </w:pPr>
      <w:r>
        <w:t xml:space="preserve">            $("#fan_power").val(</w:t>
      </w:r>
    </w:p>
    <w:p w:rsidR="006F530E" w:rsidRDefault="006F530E" w:rsidP="006F530E">
      <w:pPr>
        <w:pStyle w:val="LISTINGBODY"/>
      </w:pPr>
      <w:r>
        <w:t xml:space="preserve">                response.power + " Вт; статус: " + response.status</w:t>
      </w:r>
    </w:p>
    <w:p w:rsidR="006F530E" w:rsidRDefault="006F530E" w:rsidP="006F530E">
      <w:pPr>
        <w:pStyle w:val="LISTINGBODY"/>
      </w:pPr>
      <w:r>
        <w:t xml:space="preserve">            );</w:t>
      </w:r>
    </w:p>
    <w:p w:rsidR="006F530E" w:rsidRDefault="006F530E" w:rsidP="006F530E">
      <w:pPr>
        <w:pStyle w:val="LISTINGBODY"/>
      </w:pPr>
      <w:r>
        <w:t xml:space="preserve">        },</w:t>
      </w:r>
    </w:p>
    <w:p w:rsidR="006F530E" w:rsidRDefault="006F530E" w:rsidP="006F530E">
      <w:pPr>
        <w:pStyle w:val="LISTINGBODY"/>
      </w:pPr>
      <w:r>
        <w:t xml:space="preserve">    });</w:t>
      </w:r>
    </w:p>
    <w:p w:rsidR="006F530E" w:rsidRDefault="006F530E" w:rsidP="006F530E">
      <w:pPr>
        <w:pStyle w:val="LISTINGBODY"/>
      </w:pPr>
      <w:r>
        <w:t>}</w:t>
      </w:r>
    </w:p>
    <w:p w:rsidR="006F530E" w:rsidRDefault="006F530E" w:rsidP="006F530E">
      <w:pPr>
        <w:pStyle w:val="LISTINGBODY"/>
      </w:pPr>
    </w:p>
    <w:p w:rsidR="006F530E" w:rsidRDefault="006F530E" w:rsidP="006F530E">
      <w:pPr>
        <w:pStyle w:val="LISTINGBODY"/>
      </w:pPr>
      <w:r>
        <w:t>function getPumpData() {</w:t>
      </w:r>
    </w:p>
    <w:p w:rsidR="006F530E" w:rsidRDefault="006F530E" w:rsidP="006F530E">
      <w:pPr>
        <w:pStyle w:val="LISTINGBODY"/>
      </w:pPr>
      <w:r>
        <w:t xml:space="preserve">    $.ajax({</w:t>
      </w:r>
    </w:p>
    <w:p w:rsidR="006F530E" w:rsidRDefault="006F530E" w:rsidP="006F530E">
      <w:pPr>
        <w:pStyle w:val="LISTINGBODY"/>
      </w:pPr>
      <w:r>
        <w:t xml:space="preserve">        type: "GET",</w:t>
      </w:r>
    </w:p>
    <w:p w:rsidR="006F530E" w:rsidRDefault="006F530E" w:rsidP="006F530E">
      <w:pPr>
        <w:pStyle w:val="LISTINGBODY"/>
      </w:pPr>
      <w:r>
        <w:t xml:space="preserve">        url: "/connect/pump",</w:t>
      </w:r>
    </w:p>
    <w:p w:rsidR="006F530E" w:rsidRDefault="006F530E" w:rsidP="006F530E">
      <w:pPr>
        <w:pStyle w:val="LISTINGBODY"/>
      </w:pPr>
      <w:r>
        <w:t xml:space="preserve">        dataType: "json",</w:t>
      </w:r>
    </w:p>
    <w:p w:rsidR="006F530E" w:rsidRDefault="006F530E" w:rsidP="006F530E">
      <w:pPr>
        <w:pStyle w:val="LISTINGBODY"/>
      </w:pPr>
      <w:r>
        <w:t xml:space="preserve">        contentType: "application/json",</w:t>
      </w:r>
    </w:p>
    <w:p w:rsidR="006F530E" w:rsidRDefault="006F530E" w:rsidP="006F530E">
      <w:pPr>
        <w:pStyle w:val="LISTINGBODY"/>
      </w:pPr>
      <w:r>
        <w:t xml:space="preserve">        data: {},</w:t>
      </w:r>
    </w:p>
    <w:p w:rsidR="006F530E" w:rsidRDefault="006F530E" w:rsidP="006F530E">
      <w:pPr>
        <w:pStyle w:val="LISTINGBODY"/>
      </w:pPr>
      <w:r>
        <w:t xml:space="preserve">        success: function (response) {</w:t>
      </w:r>
    </w:p>
    <w:p w:rsidR="006F530E" w:rsidRDefault="006F530E" w:rsidP="006F530E">
      <w:pPr>
        <w:pStyle w:val="LISTINGBODY"/>
      </w:pPr>
      <w:r>
        <w:t xml:space="preserve">            $("#pump_power").val(</w:t>
      </w:r>
    </w:p>
    <w:p w:rsidR="006F530E" w:rsidRDefault="006F530E" w:rsidP="006F530E">
      <w:pPr>
        <w:pStyle w:val="LISTINGBODY"/>
      </w:pPr>
      <w:r>
        <w:t xml:space="preserve">                response.power + " Вт; статус: " + response.status</w:t>
      </w:r>
    </w:p>
    <w:p w:rsidR="006F530E" w:rsidRDefault="006F530E" w:rsidP="006F530E">
      <w:pPr>
        <w:pStyle w:val="LISTINGBODY"/>
      </w:pPr>
      <w:r>
        <w:t xml:space="preserve">            );</w:t>
      </w:r>
    </w:p>
    <w:p w:rsidR="006F530E" w:rsidRDefault="006F530E" w:rsidP="006F530E">
      <w:pPr>
        <w:pStyle w:val="LISTINGBODY"/>
      </w:pPr>
      <w:r>
        <w:t xml:space="preserve">        },</w:t>
      </w:r>
    </w:p>
    <w:p w:rsidR="006F530E" w:rsidRDefault="006F530E" w:rsidP="006F530E">
      <w:pPr>
        <w:pStyle w:val="LISTINGBODY"/>
      </w:pPr>
      <w:r>
        <w:lastRenderedPageBreak/>
        <w:t xml:space="preserve">    });</w:t>
      </w:r>
    </w:p>
    <w:p w:rsidR="006F530E" w:rsidRDefault="006F530E" w:rsidP="006F530E">
      <w:pPr>
        <w:pStyle w:val="LISTINGBODY"/>
      </w:pPr>
      <w:r>
        <w:t>}</w:t>
      </w:r>
    </w:p>
    <w:p w:rsidR="006F530E" w:rsidRDefault="006F530E" w:rsidP="006F530E">
      <w:pPr>
        <w:pStyle w:val="LISTINGBODY"/>
      </w:pPr>
    </w:p>
    <w:p w:rsidR="006F530E" w:rsidRDefault="006F530E" w:rsidP="006F530E">
      <w:pPr>
        <w:pStyle w:val="LISTINGBODY"/>
      </w:pPr>
      <w:r>
        <w:t>function getControllerData() {</w:t>
      </w:r>
    </w:p>
    <w:p w:rsidR="006F530E" w:rsidRDefault="006F530E" w:rsidP="006F530E">
      <w:pPr>
        <w:pStyle w:val="LISTINGBODY"/>
      </w:pPr>
      <w:r>
        <w:t xml:space="preserve">    $.ajax({</w:t>
      </w:r>
    </w:p>
    <w:p w:rsidR="006F530E" w:rsidRDefault="006F530E" w:rsidP="006F530E">
      <w:pPr>
        <w:pStyle w:val="LISTINGBODY"/>
      </w:pPr>
      <w:r>
        <w:t xml:space="preserve">        type: "GET",</w:t>
      </w:r>
    </w:p>
    <w:p w:rsidR="006F530E" w:rsidRDefault="006F530E" w:rsidP="006F530E">
      <w:pPr>
        <w:pStyle w:val="LISTINGBODY"/>
      </w:pPr>
      <w:r>
        <w:t xml:space="preserve">        url: "/connect/controller",</w:t>
      </w:r>
    </w:p>
    <w:p w:rsidR="006F530E" w:rsidRDefault="006F530E" w:rsidP="006F530E">
      <w:pPr>
        <w:pStyle w:val="LISTINGBODY"/>
      </w:pPr>
      <w:r>
        <w:t xml:space="preserve">        dataType: "json",</w:t>
      </w:r>
    </w:p>
    <w:p w:rsidR="006F530E" w:rsidRDefault="006F530E" w:rsidP="006F530E">
      <w:pPr>
        <w:pStyle w:val="LISTINGBODY"/>
      </w:pPr>
      <w:r>
        <w:t xml:space="preserve">        contentType: "application/json",</w:t>
      </w:r>
    </w:p>
    <w:p w:rsidR="006F530E" w:rsidRDefault="006F530E" w:rsidP="006F530E">
      <w:pPr>
        <w:pStyle w:val="LISTINGBODY"/>
      </w:pPr>
      <w:r>
        <w:t xml:space="preserve">        data: {},</w:t>
      </w:r>
    </w:p>
    <w:p w:rsidR="006F530E" w:rsidRDefault="006F530E" w:rsidP="006F530E">
      <w:pPr>
        <w:pStyle w:val="LISTINGBODY"/>
      </w:pPr>
      <w:r>
        <w:t xml:space="preserve">        success: function (response) {</w:t>
      </w:r>
    </w:p>
    <w:p w:rsidR="006F530E" w:rsidRDefault="006F530E" w:rsidP="006F530E">
      <w:pPr>
        <w:pStyle w:val="LISTINGBODY"/>
      </w:pPr>
      <w:r>
        <w:t xml:space="preserve">            $("#controller_mode").val("Режим: " + response.mode);</w:t>
      </w:r>
    </w:p>
    <w:p w:rsidR="006F530E" w:rsidRDefault="006F530E" w:rsidP="006F530E">
      <w:pPr>
        <w:pStyle w:val="LISTINGBODY"/>
      </w:pPr>
      <w:r>
        <w:t xml:space="preserve">            $("#controller_alerts").val("Тревоги: " + response.alerts_count);</w:t>
      </w:r>
    </w:p>
    <w:p w:rsidR="006F530E" w:rsidRDefault="006F530E" w:rsidP="006F530E">
      <w:pPr>
        <w:pStyle w:val="LISTINGBODY"/>
      </w:pPr>
      <w:r>
        <w:t xml:space="preserve">        },</w:t>
      </w:r>
    </w:p>
    <w:p w:rsidR="006F530E" w:rsidRDefault="006F530E" w:rsidP="006F530E">
      <w:pPr>
        <w:pStyle w:val="LISTINGBODY"/>
      </w:pPr>
      <w:r>
        <w:t xml:space="preserve">    });</w:t>
      </w:r>
    </w:p>
    <w:p w:rsidR="006F530E" w:rsidRDefault="006F530E" w:rsidP="006F530E">
      <w:pPr>
        <w:pStyle w:val="LISTINGBODY"/>
      </w:pPr>
      <w:r>
        <w:t>}</w:t>
      </w:r>
    </w:p>
    <w:p w:rsidR="006F530E" w:rsidRDefault="006F530E" w:rsidP="006F530E">
      <w:pPr>
        <w:pStyle w:val="LISTINGBODY"/>
      </w:pPr>
    </w:p>
    <w:p w:rsidR="006F530E" w:rsidRDefault="006F530E" w:rsidP="006F530E">
      <w:pPr>
        <w:pStyle w:val="LISTINGBODY"/>
      </w:pPr>
      <w:r>
        <w:t>function getDatabaseData() {</w:t>
      </w:r>
    </w:p>
    <w:p w:rsidR="006F530E" w:rsidRDefault="006F530E" w:rsidP="006F530E">
      <w:pPr>
        <w:pStyle w:val="LISTINGBODY"/>
      </w:pPr>
      <w:r>
        <w:t xml:space="preserve">    $.ajax({</w:t>
      </w:r>
    </w:p>
    <w:p w:rsidR="006F530E" w:rsidRDefault="006F530E" w:rsidP="006F530E">
      <w:pPr>
        <w:pStyle w:val="LISTINGBODY"/>
      </w:pPr>
      <w:r>
        <w:t xml:space="preserve">        type: "GET",</w:t>
      </w:r>
    </w:p>
    <w:p w:rsidR="006F530E" w:rsidRDefault="006F530E" w:rsidP="006F530E">
      <w:pPr>
        <w:pStyle w:val="LISTINGBODY"/>
      </w:pPr>
      <w:r>
        <w:t xml:space="preserve">        url: "/connect/database",</w:t>
      </w:r>
    </w:p>
    <w:p w:rsidR="006F530E" w:rsidRDefault="006F530E" w:rsidP="006F530E">
      <w:pPr>
        <w:pStyle w:val="LISTINGBODY"/>
      </w:pPr>
      <w:r>
        <w:t xml:space="preserve">        dataType: "json",</w:t>
      </w:r>
    </w:p>
    <w:p w:rsidR="006F530E" w:rsidRDefault="006F530E" w:rsidP="006F530E">
      <w:pPr>
        <w:pStyle w:val="LISTINGBODY"/>
      </w:pPr>
      <w:r>
        <w:t xml:space="preserve">        contentType: "application/json",</w:t>
      </w:r>
    </w:p>
    <w:p w:rsidR="006F530E" w:rsidRDefault="006F530E" w:rsidP="006F530E">
      <w:pPr>
        <w:pStyle w:val="LISTINGBODY"/>
      </w:pPr>
      <w:r>
        <w:t xml:space="preserve">        data: {},</w:t>
      </w:r>
    </w:p>
    <w:p w:rsidR="006F530E" w:rsidRDefault="006F530E" w:rsidP="006F530E">
      <w:pPr>
        <w:pStyle w:val="LISTINGBODY"/>
      </w:pPr>
      <w:r>
        <w:t xml:space="preserve">        success: function (response) {</w:t>
      </w:r>
    </w:p>
    <w:p w:rsidR="006F530E" w:rsidRDefault="006F530E" w:rsidP="006F530E">
      <w:pPr>
        <w:pStyle w:val="LISTINGBODY"/>
      </w:pPr>
      <w:r>
        <w:t xml:space="preserve">            $("#db_connection").val("Соединение: " + response.connection);</w:t>
      </w:r>
    </w:p>
    <w:p w:rsidR="006F530E" w:rsidRDefault="006F530E" w:rsidP="006F530E">
      <w:pPr>
        <w:pStyle w:val="LISTINGBODY"/>
      </w:pPr>
      <w:r>
        <w:t xml:space="preserve">            $("#db_records").val("Записей за сегодня: " + response.records_today);</w:t>
      </w:r>
    </w:p>
    <w:p w:rsidR="006F530E" w:rsidRDefault="006F530E" w:rsidP="006F530E">
      <w:pPr>
        <w:pStyle w:val="LISTINGBODY"/>
      </w:pPr>
      <w:r>
        <w:t xml:space="preserve">        },</w:t>
      </w:r>
    </w:p>
    <w:p w:rsidR="006F530E" w:rsidRDefault="006F530E" w:rsidP="006F530E">
      <w:pPr>
        <w:pStyle w:val="LISTINGBODY"/>
      </w:pPr>
      <w:r>
        <w:t xml:space="preserve">    });</w:t>
      </w:r>
    </w:p>
    <w:p w:rsidR="006F530E" w:rsidRDefault="006F530E" w:rsidP="006F530E">
      <w:pPr>
        <w:pStyle w:val="LISTINGBODY"/>
      </w:pPr>
      <w:r>
        <w:t>}</w:t>
      </w:r>
    </w:p>
    <w:p w:rsidR="006F530E" w:rsidRDefault="006F530E" w:rsidP="006F530E">
      <w:pPr>
        <w:pStyle w:val="LISTINGBODY"/>
      </w:pPr>
    </w:p>
    <w:p w:rsidR="006F530E" w:rsidRDefault="006F530E" w:rsidP="006F530E">
      <w:pPr>
        <w:pStyle w:val="LISTINGBODY"/>
      </w:pPr>
      <w:r>
        <w:t>function updateDashboard() {</w:t>
      </w:r>
    </w:p>
    <w:p w:rsidR="006F530E" w:rsidRDefault="006F530E" w:rsidP="006F530E">
      <w:pPr>
        <w:pStyle w:val="LISTINGBODY"/>
      </w:pPr>
      <w:r>
        <w:t xml:space="preserve">    getTemperatureData();</w:t>
      </w:r>
    </w:p>
    <w:p w:rsidR="006F530E" w:rsidRDefault="006F530E" w:rsidP="006F530E">
      <w:pPr>
        <w:pStyle w:val="LISTINGBODY"/>
      </w:pPr>
      <w:r>
        <w:t xml:space="preserve">    getHumidityData();</w:t>
      </w:r>
    </w:p>
    <w:p w:rsidR="006F530E" w:rsidRDefault="006F530E" w:rsidP="006F530E">
      <w:pPr>
        <w:pStyle w:val="LISTINGBODY"/>
      </w:pPr>
      <w:r>
        <w:t xml:space="preserve">    getSoilData();</w:t>
      </w:r>
    </w:p>
    <w:p w:rsidR="006F530E" w:rsidRDefault="006F530E" w:rsidP="006F530E">
      <w:pPr>
        <w:pStyle w:val="LISTINGBODY"/>
      </w:pPr>
      <w:r>
        <w:t xml:space="preserve">    getFanData();</w:t>
      </w:r>
    </w:p>
    <w:p w:rsidR="006F530E" w:rsidRDefault="006F530E" w:rsidP="006F530E">
      <w:pPr>
        <w:pStyle w:val="LISTINGBODY"/>
      </w:pPr>
      <w:r>
        <w:t xml:space="preserve">    getPumpData();</w:t>
      </w:r>
    </w:p>
    <w:p w:rsidR="006F530E" w:rsidRDefault="006F530E" w:rsidP="006F530E">
      <w:pPr>
        <w:pStyle w:val="LISTINGBODY"/>
      </w:pPr>
      <w:r>
        <w:t xml:space="preserve">    getControllerData();</w:t>
      </w:r>
    </w:p>
    <w:p w:rsidR="006F530E" w:rsidRDefault="006F530E" w:rsidP="006F530E">
      <w:pPr>
        <w:pStyle w:val="LISTINGBODY"/>
      </w:pPr>
      <w:r>
        <w:t xml:space="preserve">    getDatabaseData();</w:t>
      </w:r>
    </w:p>
    <w:p w:rsidR="006F530E" w:rsidRDefault="006F530E" w:rsidP="006F530E">
      <w:pPr>
        <w:pStyle w:val="LISTINGBODY"/>
      </w:pPr>
      <w:r>
        <w:t>}</w:t>
      </w:r>
    </w:p>
    <w:p w:rsidR="006F530E" w:rsidRDefault="006F530E" w:rsidP="006F530E">
      <w:pPr>
        <w:pStyle w:val="LISTINGBODY"/>
      </w:pPr>
    </w:p>
    <w:p w:rsidR="006F530E" w:rsidRDefault="006F530E" w:rsidP="006F530E">
      <w:pPr>
        <w:pStyle w:val="LISTINGBODY"/>
      </w:pPr>
      <w:r>
        <w:t>function collectCommandPayload() {</w:t>
      </w:r>
    </w:p>
    <w:p w:rsidR="006F530E" w:rsidRDefault="006F530E" w:rsidP="006F530E">
      <w:pPr>
        <w:pStyle w:val="LISTINGBODY"/>
      </w:pPr>
      <w:r>
        <w:t xml:space="preserve">    return {</w:t>
      </w:r>
    </w:p>
    <w:p w:rsidR="006F530E" w:rsidRDefault="006F530E" w:rsidP="006F530E">
      <w:pPr>
        <w:pStyle w:val="LISTINGBODY"/>
      </w:pPr>
      <w:r>
        <w:t xml:space="preserve">        temperature_power: $("#temperature_power").val(),</w:t>
      </w:r>
    </w:p>
    <w:p w:rsidR="006F530E" w:rsidRDefault="006F530E" w:rsidP="006F530E">
      <w:pPr>
        <w:pStyle w:val="LISTINGBODY"/>
      </w:pPr>
      <w:r>
        <w:t xml:space="preserve">        temperature_calibrate: $("#temperature_calibrate").val(),</w:t>
      </w:r>
    </w:p>
    <w:p w:rsidR="006F530E" w:rsidRDefault="006F530E" w:rsidP="006F530E">
      <w:pPr>
        <w:pStyle w:val="LISTINGBODY"/>
      </w:pPr>
      <w:r>
        <w:t xml:space="preserve">        humidity_power: $("#humidity_power").val(),</w:t>
      </w:r>
    </w:p>
    <w:p w:rsidR="006F530E" w:rsidRDefault="006F530E" w:rsidP="006F530E">
      <w:pPr>
        <w:pStyle w:val="LISTINGBODY"/>
      </w:pPr>
      <w:r>
        <w:t xml:space="preserve">        humidity_calibrate: $("#humidity_calibrate").val(),</w:t>
      </w:r>
    </w:p>
    <w:p w:rsidR="006F530E" w:rsidRDefault="006F530E" w:rsidP="006F530E">
      <w:pPr>
        <w:pStyle w:val="LISTINGBODY"/>
      </w:pPr>
      <w:r>
        <w:t xml:space="preserve">        soil_power: $("#soil_power").val(),</w:t>
      </w:r>
    </w:p>
    <w:p w:rsidR="006F530E" w:rsidRDefault="006F530E" w:rsidP="006F530E">
      <w:pPr>
        <w:pStyle w:val="LISTINGBODY"/>
      </w:pPr>
      <w:r>
        <w:t xml:space="preserve">        soil_calibrate: $("#soil_calibrate").val(),</w:t>
      </w:r>
    </w:p>
    <w:p w:rsidR="006F530E" w:rsidRDefault="006F530E" w:rsidP="006F530E">
      <w:pPr>
        <w:pStyle w:val="LISTINGBODY"/>
      </w:pPr>
      <w:r>
        <w:t xml:space="preserve">        fan_power_cmd: $("#fan_power_cmd").val(),</w:t>
      </w:r>
    </w:p>
    <w:p w:rsidR="006F530E" w:rsidRDefault="006F530E" w:rsidP="006F530E">
      <w:pPr>
        <w:pStyle w:val="LISTINGBODY"/>
      </w:pPr>
      <w:r>
        <w:t xml:space="preserve">        fan_power_state: $("#fan_power_state").val(),</w:t>
      </w:r>
    </w:p>
    <w:p w:rsidR="006F530E" w:rsidRDefault="006F530E" w:rsidP="006F530E">
      <w:pPr>
        <w:pStyle w:val="LISTINGBODY"/>
      </w:pPr>
      <w:r>
        <w:t xml:space="preserve">        fan_action: $("#fan_action").val(),</w:t>
      </w:r>
    </w:p>
    <w:p w:rsidR="006F530E" w:rsidRDefault="006F530E" w:rsidP="006F530E">
      <w:pPr>
        <w:pStyle w:val="LISTINGBODY"/>
      </w:pPr>
      <w:r>
        <w:t xml:space="preserve">        pump_power_cmd: $("#pump_power_cmd").val(),</w:t>
      </w:r>
    </w:p>
    <w:p w:rsidR="006F530E" w:rsidRDefault="006F530E" w:rsidP="006F530E">
      <w:pPr>
        <w:pStyle w:val="LISTINGBODY"/>
      </w:pPr>
      <w:r>
        <w:t xml:space="preserve">        pump_power_state: $("#pump_power_state").val(),</w:t>
      </w:r>
    </w:p>
    <w:p w:rsidR="006F530E" w:rsidRDefault="006F530E" w:rsidP="006F530E">
      <w:pPr>
        <w:pStyle w:val="LISTINGBODY"/>
      </w:pPr>
      <w:r>
        <w:t xml:space="preserve">        pump_action: $("#pump_action").val(),</w:t>
      </w:r>
    </w:p>
    <w:p w:rsidR="006F530E" w:rsidRDefault="006F530E" w:rsidP="006F530E">
      <w:pPr>
        <w:pStyle w:val="LISTINGBODY"/>
      </w:pPr>
      <w:r>
        <w:t xml:space="preserve">        controller_mode: $("#controller_mode_cmd").val(),</w:t>
      </w:r>
    </w:p>
    <w:p w:rsidR="006F530E" w:rsidRDefault="006F530E" w:rsidP="006F530E">
      <w:pPr>
        <w:pStyle w:val="LISTINGBODY"/>
      </w:pPr>
      <w:r>
        <w:t xml:space="preserve">        controller_clear_alerts: $("#controller_clear_alerts").is(":checked")</w:t>
      </w:r>
    </w:p>
    <w:p w:rsidR="006F530E" w:rsidRDefault="006F530E" w:rsidP="006F530E">
      <w:pPr>
        <w:pStyle w:val="LISTINGBODY"/>
      </w:pPr>
      <w:r>
        <w:t xml:space="preserve">            ? "1"</w:t>
      </w:r>
    </w:p>
    <w:p w:rsidR="006F530E" w:rsidRDefault="006F530E" w:rsidP="006F530E">
      <w:pPr>
        <w:pStyle w:val="LISTINGBODY"/>
      </w:pPr>
      <w:r>
        <w:t xml:space="preserve">            : "",</w:t>
      </w:r>
    </w:p>
    <w:p w:rsidR="006F530E" w:rsidRDefault="006F530E" w:rsidP="006F530E">
      <w:pPr>
        <w:pStyle w:val="LISTINGBODY"/>
      </w:pPr>
      <w:r>
        <w:t xml:space="preserve">        database_command: $("#database_command").val(),</w:t>
      </w:r>
    </w:p>
    <w:p w:rsidR="006F530E" w:rsidRDefault="006F530E" w:rsidP="006F530E">
      <w:pPr>
        <w:pStyle w:val="LISTINGBODY"/>
      </w:pPr>
      <w:r>
        <w:t xml:space="preserve">    };</w:t>
      </w:r>
    </w:p>
    <w:p w:rsidR="006F530E" w:rsidRDefault="006F530E" w:rsidP="006F530E">
      <w:pPr>
        <w:pStyle w:val="LISTINGBODY"/>
      </w:pPr>
      <w:r>
        <w:t>}</w:t>
      </w:r>
    </w:p>
    <w:p w:rsidR="006F530E" w:rsidRDefault="006F530E" w:rsidP="006F530E">
      <w:pPr>
        <w:pStyle w:val="LISTINGBODY"/>
      </w:pPr>
    </w:p>
    <w:p w:rsidR="006F530E" w:rsidRDefault="006F530E" w:rsidP="006F530E">
      <w:pPr>
        <w:pStyle w:val="LISTINGBODY"/>
      </w:pPr>
      <w:r>
        <w:t>function sendCommands() {</w:t>
      </w:r>
    </w:p>
    <w:p w:rsidR="006F530E" w:rsidRDefault="006F530E" w:rsidP="006F530E">
      <w:pPr>
        <w:pStyle w:val="LISTINGBODY"/>
      </w:pPr>
      <w:r>
        <w:t xml:space="preserve">    $.ajax({</w:t>
      </w:r>
    </w:p>
    <w:p w:rsidR="006F530E" w:rsidRDefault="006F530E" w:rsidP="006F530E">
      <w:pPr>
        <w:pStyle w:val="LISTINGBODY"/>
      </w:pPr>
      <w:r>
        <w:t xml:space="preserve">        type: "GET",</w:t>
      </w:r>
    </w:p>
    <w:p w:rsidR="006F530E" w:rsidRDefault="006F530E" w:rsidP="006F530E">
      <w:pPr>
        <w:pStyle w:val="LISTINGBODY"/>
      </w:pPr>
      <w:r>
        <w:t xml:space="preserve">        url: "/connect/command",</w:t>
      </w:r>
    </w:p>
    <w:p w:rsidR="006F530E" w:rsidRDefault="006F530E" w:rsidP="006F530E">
      <w:pPr>
        <w:pStyle w:val="LISTINGBODY"/>
      </w:pPr>
      <w:r>
        <w:t xml:space="preserve">        dataType: "json",</w:t>
      </w:r>
    </w:p>
    <w:p w:rsidR="006F530E" w:rsidRDefault="006F530E" w:rsidP="006F530E">
      <w:pPr>
        <w:pStyle w:val="LISTINGBODY"/>
      </w:pPr>
      <w:r>
        <w:t xml:space="preserve">        contentType: "application/json",</w:t>
      </w:r>
    </w:p>
    <w:p w:rsidR="006F530E" w:rsidRDefault="006F530E" w:rsidP="006F530E">
      <w:pPr>
        <w:pStyle w:val="LISTINGBODY"/>
      </w:pPr>
      <w:r>
        <w:t xml:space="preserve">        data: collectCommandPayload(),</w:t>
      </w:r>
    </w:p>
    <w:p w:rsidR="006F530E" w:rsidRDefault="006F530E" w:rsidP="006F530E">
      <w:pPr>
        <w:pStyle w:val="LISTINGBODY"/>
      </w:pPr>
      <w:r>
        <w:t xml:space="preserve">        success: function (response) {</w:t>
      </w:r>
    </w:p>
    <w:p w:rsidR="006F530E" w:rsidRDefault="006F530E" w:rsidP="006F530E">
      <w:pPr>
        <w:pStyle w:val="LISTINGBODY"/>
      </w:pPr>
      <w:r>
        <w:t xml:space="preserve">            $("#command_result").val(JSON.stringify(response, null, 2));</w:t>
      </w:r>
    </w:p>
    <w:p w:rsidR="006F530E" w:rsidRDefault="006F530E" w:rsidP="006F530E">
      <w:pPr>
        <w:pStyle w:val="LISTINGBODY"/>
      </w:pPr>
      <w:r>
        <w:t xml:space="preserve">        },</w:t>
      </w:r>
    </w:p>
    <w:p w:rsidR="006F530E" w:rsidRDefault="006F530E" w:rsidP="006F530E">
      <w:pPr>
        <w:pStyle w:val="LISTINGBODY"/>
      </w:pPr>
      <w:r>
        <w:t xml:space="preserve">    });</w:t>
      </w:r>
    </w:p>
    <w:p w:rsidR="006F530E" w:rsidRDefault="006F530E" w:rsidP="006F530E">
      <w:pPr>
        <w:pStyle w:val="LISTINGBODY"/>
      </w:pPr>
      <w:r>
        <w:t>}</w:t>
      </w:r>
    </w:p>
    <w:p w:rsidR="006F530E" w:rsidRDefault="006F530E" w:rsidP="006F530E">
      <w:pPr>
        <w:pStyle w:val="LISTINGBODY"/>
      </w:pPr>
    </w:p>
    <w:p w:rsidR="006F530E" w:rsidRDefault="006F530E" w:rsidP="006F530E">
      <w:pPr>
        <w:pStyle w:val="LISTINGBODY"/>
      </w:pPr>
      <w:r>
        <w:t>$("#send_commands").on("click", sendCommands);</w:t>
      </w:r>
    </w:p>
    <w:p w:rsidR="006F530E" w:rsidRDefault="006F530E" w:rsidP="006F530E">
      <w:pPr>
        <w:pStyle w:val="LISTINGBODY"/>
      </w:pPr>
    </w:p>
    <w:p w:rsidR="006F530E" w:rsidRDefault="006F530E" w:rsidP="006F530E">
      <w:pPr>
        <w:pStyle w:val="LISTINGBODY"/>
      </w:pPr>
      <w:r>
        <w:t>setInterval(updateDashboard, 1000);</w:t>
      </w:r>
    </w:p>
    <w:p w:rsidR="00441845" w:rsidRPr="001350FF" w:rsidRDefault="006F530E" w:rsidP="006F530E">
      <w:pPr>
        <w:pStyle w:val="LISTINGBODY"/>
      </w:pPr>
      <w:r>
        <w:t>updateDashboard();</w:t>
      </w:r>
    </w:p>
    <w:sectPr w:rsidR="00441845" w:rsidRPr="001350FF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C79EE" w:rsidRDefault="008C79EE" w:rsidP="0002180F">
      <w:r>
        <w:separator/>
      </w:r>
    </w:p>
  </w:endnote>
  <w:endnote w:type="continuationSeparator" w:id="0">
    <w:p w:rsidR="008C79EE" w:rsidRDefault="008C79EE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C79EE" w:rsidRDefault="008C79EE" w:rsidP="0002180F">
      <w:r>
        <w:separator/>
      </w:r>
    </w:p>
  </w:footnote>
  <w:footnote w:type="continuationSeparator" w:id="0">
    <w:p w:rsidR="008C79EE" w:rsidRDefault="008C79EE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E7D"/>
    <w:rsid w:val="00002A47"/>
    <w:rsid w:val="00016F54"/>
    <w:rsid w:val="000203E3"/>
    <w:rsid w:val="000214A2"/>
    <w:rsid w:val="000215AF"/>
    <w:rsid w:val="0002172C"/>
    <w:rsid w:val="0002180F"/>
    <w:rsid w:val="000244B3"/>
    <w:rsid w:val="0004168B"/>
    <w:rsid w:val="00042380"/>
    <w:rsid w:val="00063FCF"/>
    <w:rsid w:val="000707C8"/>
    <w:rsid w:val="0007329A"/>
    <w:rsid w:val="00076515"/>
    <w:rsid w:val="000815F8"/>
    <w:rsid w:val="000822F1"/>
    <w:rsid w:val="0009022D"/>
    <w:rsid w:val="00090445"/>
    <w:rsid w:val="00090D4A"/>
    <w:rsid w:val="000928CE"/>
    <w:rsid w:val="000954A6"/>
    <w:rsid w:val="000A2CF1"/>
    <w:rsid w:val="000A67BE"/>
    <w:rsid w:val="000B371F"/>
    <w:rsid w:val="000C031F"/>
    <w:rsid w:val="000C1F17"/>
    <w:rsid w:val="000C40F9"/>
    <w:rsid w:val="000C75B9"/>
    <w:rsid w:val="000D591A"/>
    <w:rsid w:val="000F019B"/>
    <w:rsid w:val="000F2F73"/>
    <w:rsid w:val="001118C4"/>
    <w:rsid w:val="00112CBF"/>
    <w:rsid w:val="00112F9E"/>
    <w:rsid w:val="00116F39"/>
    <w:rsid w:val="001350FF"/>
    <w:rsid w:val="00136236"/>
    <w:rsid w:val="00146E7E"/>
    <w:rsid w:val="00155BBD"/>
    <w:rsid w:val="001617DA"/>
    <w:rsid w:val="00164280"/>
    <w:rsid w:val="001650E8"/>
    <w:rsid w:val="00166165"/>
    <w:rsid w:val="001725C1"/>
    <w:rsid w:val="00177559"/>
    <w:rsid w:val="001874EA"/>
    <w:rsid w:val="00187D39"/>
    <w:rsid w:val="00193D12"/>
    <w:rsid w:val="00194A01"/>
    <w:rsid w:val="001A05F8"/>
    <w:rsid w:val="001A64AE"/>
    <w:rsid w:val="001D3FEC"/>
    <w:rsid w:val="001D7ED5"/>
    <w:rsid w:val="0021115E"/>
    <w:rsid w:val="0023593D"/>
    <w:rsid w:val="00271C67"/>
    <w:rsid w:val="00284869"/>
    <w:rsid w:val="002956BD"/>
    <w:rsid w:val="002A21DE"/>
    <w:rsid w:val="002A6978"/>
    <w:rsid w:val="002A7B49"/>
    <w:rsid w:val="002B0AEC"/>
    <w:rsid w:val="002B4F79"/>
    <w:rsid w:val="002B55C1"/>
    <w:rsid w:val="002B75C7"/>
    <w:rsid w:val="002D5C30"/>
    <w:rsid w:val="002D67FA"/>
    <w:rsid w:val="002E5DCE"/>
    <w:rsid w:val="002F387F"/>
    <w:rsid w:val="002F6184"/>
    <w:rsid w:val="00300DD1"/>
    <w:rsid w:val="00313D6F"/>
    <w:rsid w:val="00313F3C"/>
    <w:rsid w:val="00314D60"/>
    <w:rsid w:val="00326699"/>
    <w:rsid w:val="0032700E"/>
    <w:rsid w:val="00334AC8"/>
    <w:rsid w:val="00352422"/>
    <w:rsid w:val="00353F7B"/>
    <w:rsid w:val="003645A6"/>
    <w:rsid w:val="00374808"/>
    <w:rsid w:val="00376837"/>
    <w:rsid w:val="003824F6"/>
    <w:rsid w:val="003941C8"/>
    <w:rsid w:val="003B0FAB"/>
    <w:rsid w:val="003B3807"/>
    <w:rsid w:val="003D3304"/>
    <w:rsid w:val="003D538D"/>
    <w:rsid w:val="003F448A"/>
    <w:rsid w:val="004038A5"/>
    <w:rsid w:val="00404D15"/>
    <w:rsid w:val="00405D24"/>
    <w:rsid w:val="00413AAB"/>
    <w:rsid w:val="004313EF"/>
    <w:rsid w:val="00441845"/>
    <w:rsid w:val="004543CD"/>
    <w:rsid w:val="00454F9A"/>
    <w:rsid w:val="004748AC"/>
    <w:rsid w:val="00474DAE"/>
    <w:rsid w:val="0047521D"/>
    <w:rsid w:val="00490A54"/>
    <w:rsid w:val="004A1C4A"/>
    <w:rsid w:val="004C674A"/>
    <w:rsid w:val="004D49C5"/>
    <w:rsid w:val="004E1B16"/>
    <w:rsid w:val="004E7C23"/>
    <w:rsid w:val="00505331"/>
    <w:rsid w:val="00505415"/>
    <w:rsid w:val="00506B50"/>
    <w:rsid w:val="00524674"/>
    <w:rsid w:val="005364DC"/>
    <w:rsid w:val="00546DF0"/>
    <w:rsid w:val="00552C4F"/>
    <w:rsid w:val="005723BE"/>
    <w:rsid w:val="00585654"/>
    <w:rsid w:val="00590357"/>
    <w:rsid w:val="00597C61"/>
    <w:rsid w:val="005A2A15"/>
    <w:rsid w:val="005B566D"/>
    <w:rsid w:val="005C6680"/>
    <w:rsid w:val="005D0AB9"/>
    <w:rsid w:val="005D2040"/>
    <w:rsid w:val="005E3C66"/>
    <w:rsid w:val="005F383D"/>
    <w:rsid w:val="005F3F98"/>
    <w:rsid w:val="00615ECA"/>
    <w:rsid w:val="006375AF"/>
    <w:rsid w:val="00647B37"/>
    <w:rsid w:val="00651F7A"/>
    <w:rsid w:val="00657326"/>
    <w:rsid w:val="00665013"/>
    <w:rsid w:val="00670F86"/>
    <w:rsid w:val="00680CB9"/>
    <w:rsid w:val="006854F9"/>
    <w:rsid w:val="00690FF0"/>
    <w:rsid w:val="00694F8B"/>
    <w:rsid w:val="00695497"/>
    <w:rsid w:val="00696DD0"/>
    <w:rsid w:val="006A139C"/>
    <w:rsid w:val="006A42CB"/>
    <w:rsid w:val="006B2C80"/>
    <w:rsid w:val="006C06EE"/>
    <w:rsid w:val="006C565E"/>
    <w:rsid w:val="006D17EF"/>
    <w:rsid w:val="006D73A4"/>
    <w:rsid w:val="006F20BB"/>
    <w:rsid w:val="006F530E"/>
    <w:rsid w:val="007028C8"/>
    <w:rsid w:val="0070749A"/>
    <w:rsid w:val="00707EE1"/>
    <w:rsid w:val="007151DF"/>
    <w:rsid w:val="007260EC"/>
    <w:rsid w:val="00733945"/>
    <w:rsid w:val="00747212"/>
    <w:rsid w:val="00756F0D"/>
    <w:rsid w:val="00764548"/>
    <w:rsid w:val="00766A09"/>
    <w:rsid w:val="007759C2"/>
    <w:rsid w:val="007760F0"/>
    <w:rsid w:val="00777042"/>
    <w:rsid w:val="00797693"/>
    <w:rsid w:val="007A7153"/>
    <w:rsid w:val="007B2A9E"/>
    <w:rsid w:val="007C55D8"/>
    <w:rsid w:val="007D3F6D"/>
    <w:rsid w:val="007D49C2"/>
    <w:rsid w:val="007E6959"/>
    <w:rsid w:val="007F31BE"/>
    <w:rsid w:val="007F323E"/>
    <w:rsid w:val="00805AA6"/>
    <w:rsid w:val="00810104"/>
    <w:rsid w:val="00815621"/>
    <w:rsid w:val="0081594F"/>
    <w:rsid w:val="008163DE"/>
    <w:rsid w:val="00822BE1"/>
    <w:rsid w:val="00831996"/>
    <w:rsid w:val="008331DB"/>
    <w:rsid w:val="00837726"/>
    <w:rsid w:val="00854149"/>
    <w:rsid w:val="00885FA6"/>
    <w:rsid w:val="008914FE"/>
    <w:rsid w:val="008A619E"/>
    <w:rsid w:val="008A7F23"/>
    <w:rsid w:val="008B5522"/>
    <w:rsid w:val="008C376C"/>
    <w:rsid w:val="008C79EE"/>
    <w:rsid w:val="008C7F36"/>
    <w:rsid w:val="008D017A"/>
    <w:rsid w:val="008D1AAC"/>
    <w:rsid w:val="008D64CF"/>
    <w:rsid w:val="008E080A"/>
    <w:rsid w:val="008E67E9"/>
    <w:rsid w:val="009042D8"/>
    <w:rsid w:val="00904D6E"/>
    <w:rsid w:val="00921B6F"/>
    <w:rsid w:val="009265C5"/>
    <w:rsid w:val="00926DFF"/>
    <w:rsid w:val="009456EB"/>
    <w:rsid w:val="00945836"/>
    <w:rsid w:val="00950472"/>
    <w:rsid w:val="00951A99"/>
    <w:rsid w:val="009600E8"/>
    <w:rsid w:val="009604D9"/>
    <w:rsid w:val="00975193"/>
    <w:rsid w:val="0098170B"/>
    <w:rsid w:val="00984913"/>
    <w:rsid w:val="00986BC9"/>
    <w:rsid w:val="00986D1B"/>
    <w:rsid w:val="00992C96"/>
    <w:rsid w:val="009A4DCD"/>
    <w:rsid w:val="009A6312"/>
    <w:rsid w:val="009B0829"/>
    <w:rsid w:val="009B49BB"/>
    <w:rsid w:val="009B751E"/>
    <w:rsid w:val="009C14CB"/>
    <w:rsid w:val="009D2232"/>
    <w:rsid w:val="009D55AD"/>
    <w:rsid w:val="009E13DE"/>
    <w:rsid w:val="009E2EC8"/>
    <w:rsid w:val="009E3329"/>
    <w:rsid w:val="009E6E79"/>
    <w:rsid w:val="009F3F79"/>
    <w:rsid w:val="00A05ECD"/>
    <w:rsid w:val="00A37C30"/>
    <w:rsid w:val="00A552DE"/>
    <w:rsid w:val="00A71822"/>
    <w:rsid w:val="00A73C84"/>
    <w:rsid w:val="00A74901"/>
    <w:rsid w:val="00A76307"/>
    <w:rsid w:val="00A7757C"/>
    <w:rsid w:val="00A82D1B"/>
    <w:rsid w:val="00A841ED"/>
    <w:rsid w:val="00A93EDC"/>
    <w:rsid w:val="00AA6ABA"/>
    <w:rsid w:val="00AB67D5"/>
    <w:rsid w:val="00AC4335"/>
    <w:rsid w:val="00AD3198"/>
    <w:rsid w:val="00AE11FE"/>
    <w:rsid w:val="00AF4EB5"/>
    <w:rsid w:val="00AF6555"/>
    <w:rsid w:val="00B20256"/>
    <w:rsid w:val="00B2042C"/>
    <w:rsid w:val="00B262AB"/>
    <w:rsid w:val="00B31D0B"/>
    <w:rsid w:val="00B366F0"/>
    <w:rsid w:val="00B613E6"/>
    <w:rsid w:val="00B632F0"/>
    <w:rsid w:val="00B66E73"/>
    <w:rsid w:val="00B71FEE"/>
    <w:rsid w:val="00B727FC"/>
    <w:rsid w:val="00B76DDA"/>
    <w:rsid w:val="00B77E7D"/>
    <w:rsid w:val="00B923A5"/>
    <w:rsid w:val="00BA50FA"/>
    <w:rsid w:val="00BB112C"/>
    <w:rsid w:val="00BD1120"/>
    <w:rsid w:val="00BE45BA"/>
    <w:rsid w:val="00BE66A1"/>
    <w:rsid w:val="00BF7993"/>
    <w:rsid w:val="00C03BE7"/>
    <w:rsid w:val="00C05609"/>
    <w:rsid w:val="00C11192"/>
    <w:rsid w:val="00C12183"/>
    <w:rsid w:val="00C21B6C"/>
    <w:rsid w:val="00C3488A"/>
    <w:rsid w:val="00C44E77"/>
    <w:rsid w:val="00C46A22"/>
    <w:rsid w:val="00C51E65"/>
    <w:rsid w:val="00C5274A"/>
    <w:rsid w:val="00C60567"/>
    <w:rsid w:val="00C60A88"/>
    <w:rsid w:val="00C6314C"/>
    <w:rsid w:val="00C636A1"/>
    <w:rsid w:val="00C70523"/>
    <w:rsid w:val="00C72183"/>
    <w:rsid w:val="00C7552A"/>
    <w:rsid w:val="00C80B60"/>
    <w:rsid w:val="00C91D3A"/>
    <w:rsid w:val="00C93AE4"/>
    <w:rsid w:val="00C969C1"/>
    <w:rsid w:val="00CA1852"/>
    <w:rsid w:val="00CA4D6D"/>
    <w:rsid w:val="00CA65B0"/>
    <w:rsid w:val="00CC6D3E"/>
    <w:rsid w:val="00CD7072"/>
    <w:rsid w:val="00D02A78"/>
    <w:rsid w:val="00D347D3"/>
    <w:rsid w:val="00D36C22"/>
    <w:rsid w:val="00D45F03"/>
    <w:rsid w:val="00D65CAA"/>
    <w:rsid w:val="00D70F42"/>
    <w:rsid w:val="00D824F7"/>
    <w:rsid w:val="00D833E3"/>
    <w:rsid w:val="00D855D3"/>
    <w:rsid w:val="00D8707C"/>
    <w:rsid w:val="00DA7C82"/>
    <w:rsid w:val="00DB546C"/>
    <w:rsid w:val="00DC1882"/>
    <w:rsid w:val="00DC1B09"/>
    <w:rsid w:val="00DC788F"/>
    <w:rsid w:val="00DF362A"/>
    <w:rsid w:val="00DF7735"/>
    <w:rsid w:val="00E01D70"/>
    <w:rsid w:val="00E024ED"/>
    <w:rsid w:val="00E14232"/>
    <w:rsid w:val="00E17BF7"/>
    <w:rsid w:val="00E20D10"/>
    <w:rsid w:val="00E22832"/>
    <w:rsid w:val="00E4178A"/>
    <w:rsid w:val="00E4403F"/>
    <w:rsid w:val="00E44A97"/>
    <w:rsid w:val="00E51362"/>
    <w:rsid w:val="00E7252C"/>
    <w:rsid w:val="00E90F84"/>
    <w:rsid w:val="00E9255A"/>
    <w:rsid w:val="00E951CF"/>
    <w:rsid w:val="00EA3B1D"/>
    <w:rsid w:val="00EB0296"/>
    <w:rsid w:val="00EB2B2A"/>
    <w:rsid w:val="00EC4AC6"/>
    <w:rsid w:val="00ED438A"/>
    <w:rsid w:val="00EE1F6B"/>
    <w:rsid w:val="00EE1F7E"/>
    <w:rsid w:val="00EE29B5"/>
    <w:rsid w:val="00EE3B59"/>
    <w:rsid w:val="00EE3F95"/>
    <w:rsid w:val="00EF07F5"/>
    <w:rsid w:val="00EF3AEF"/>
    <w:rsid w:val="00F04F95"/>
    <w:rsid w:val="00F107DF"/>
    <w:rsid w:val="00F261A4"/>
    <w:rsid w:val="00F26346"/>
    <w:rsid w:val="00F26E35"/>
    <w:rsid w:val="00F50713"/>
    <w:rsid w:val="00F57E13"/>
    <w:rsid w:val="00F6317F"/>
    <w:rsid w:val="00F631E2"/>
    <w:rsid w:val="00F65A25"/>
    <w:rsid w:val="00F66F53"/>
    <w:rsid w:val="00F87EBD"/>
    <w:rsid w:val="00F960C9"/>
    <w:rsid w:val="00F972F8"/>
    <w:rsid w:val="00FA1CB4"/>
    <w:rsid w:val="00FA3569"/>
    <w:rsid w:val="00FA4E48"/>
    <w:rsid w:val="00FC12B4"/>
    <w:rsid w:val="00FD1FF9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C43BCE"/>
  <w15:docId w15:val="{F2C276C3-DF9E-C648-9E1C-F4712AA16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0</TotalTime>
  <Pages>22</Pages>
  <Words>4495</Words>
  <Characters>25626</Characters>
  <Application>Microsoft Office Word</Application>
  <DocSecurity>0</DocSecurity>
  <Lines>213</Lines>
  <Paragraphs>60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2026-03-29T22:39:00Z</cp:lastPrinted>
  <dcterms:created xsi:type="dcterms:W3CDTF">2026-03-29T22:39:00Z</dcterms:created>
  <dcterms:modified xsi:type="dcterms:W3CDTF">2026-03-29T22:39:00Z</dcterms:modified>
  <cp:category/>
</cp:coreProperties>
</file>